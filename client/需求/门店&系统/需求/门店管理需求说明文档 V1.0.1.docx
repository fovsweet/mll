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微软雅黑" w:eastAsia="微软雅黑" w:hAnsi="微软雅黑" w:cstheme="majorBidi"/>
          <w:caps/>
          <w:sz w:val="18"/>
          <w:szCs w:val="24"/>
        </w:rPr>
        <w:id w:val="411183216"/>
        <w:docPartObj>
          <w:docPartGallery w:val="Cover Pages"/>
          <w:docPartUnique/>
        </w:docPartObj>
      </w:sdtPr>
      <w:sdtEndPr>
        <w:rPr>
          <w:b/>
          <w:caps w:val="0"/>
          <w:sz w:val="76"/>
          <w:szCs w:val="7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1016"/>
          </w:tblGrid>
          <w:tr w:rsidR="00093BE1" w:rsidRPr="00D46052" w:rsidTr="00F86413">
            <w:trPr>
              <w:trHeight w:val="2880"/>
              <w:jc w:val="center"/>
            </w:trPr>
            <w:tc>
              <w:tcPr>
                <w:tcW w:w="5000" w:type="pct"/>
              </w:tcPr>
              <w:p w:rsidR="00093BE1" w:rsidRPr="00D46052" w:rsidRDefault="00093BE1" w:rsidP="00093BE1">
                <w:pPr>
                  <w:pStyle w:val="a7"/>
                  <w:jc w:val="center"/>
                  <w:rPr>
                    <w:rFonts w:ascii="微软雅黑" w:eastAsia="微软雅黑" w:hAnsi="微软雅黑" w:cstheme="majorBidi"/>
                    <w:caps/>
                  </w:rPr>
                </w:pPr>
              </w:p>
            </w:tc>
          </w:tr>
          <w:tr w:rsidR="00093BE1" w:rsidRPr="00D46052" w:rsidTr="00F86413">
            <w:trPr>
              <w:trHeight w:val="1440"/>
              <w:jc w:val="center"/>
            </w:trPr>
            <w:sdt>
              <w:sdtPr>
                <w:rPr>
                  <w:rFonts w:ascii="微软雅黑" w:eastAsia="微软雅黑" w:hAnsi="微软雅黑" w:cstheme="majorBidi"/>
                  <w:sz w:val="80"/>
                  <w:szCs w:val="80"/>
                </w:rPr>
                <w:alias w:val="Title"/>
                <w:id w:val="15524250"/>
                <w:placeholder>
                  <w:docPart w:val="EECB208EB28D475298BA9BB73BBA6C38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04040" w:themeColor="text1" w:themeTint="BF"/>
                    </w:tcBorders>
                    <w:vAlign w:val="center"/>
                  </w:tcPr>
                  <w:p w:rsidR="00093BE1" w:rsidRPr="00D46052" w:rsidRDefault="00B005C2" w:rsidP="0011246E">
                    <w:pPr>
                      <w:pStyle w:val="a7"/>
                      <w:jc w:val="center"/>
                      <w:rPr>
                        <w:rFonts w:ascii="微软雅黑" w:eastAsia="微软雅黑" w:hAnsi="微软雅黑" w:cstheme="majorBidi"/>
                        <w:sz w:val="80"/>
                        <w:szCs w:val="80"/>
                      </w:rPr>
                    </w:pPr>
                    <w:r w:rsidRPr="00D46052">
                      <w:rPr>
                        <w:rFonts w:ascii="微软雅黑" w:eastAsia="微软雅黑" w:hAnsi="微软雅黑" w:cstheme="majorBidi" w:hint="eastAsia"/>
                        <w:sz w:val="80"/>
                        <w:szCs w:val="80"/>
                        <w:lang w:eastAsia="zh-CN"/>
                      </w:rPr>
                      <w:t>门店管理</w:t>
                    </w:r>
                  </w:p>
                </w:tc>
              </w:sdtContent>
            </w:sdt>
          </w:tr>
          <w:tr w:rsidR="00093BE1" w:rsidRPr="00D46052" w:rsidTr="00F86413">
            <w:trPr>
              <w:trHeight w:val="720"/>
              <w:jc w:val="center"/>
            </w:trPr>
            <w:sdt>
              <w:sdtPr>
                <w:rPr>
                  <w:rFonts w:ascii="微软雅黑" w:eastAsia="微软雅黑" w:hAnsi="微软雅黑" w:cstheme="majorBidi"/>
                  <w:sz w:val="44"/>
                  <w:szCs w:val="44"/>
                </w:rPr>
                <w:alias w:val="Subtitle"/>
                <w:id w:val="15524255"/>
                <w:placeholder>
                  <w:docPart w:val="958B3CDD3F7D4F419C29EE7F4ED1BA16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04040" w:themeColor="text1" w:themeTint="BF"/>
                    </w:tcBorders>
                    <w:vAlign w:val="center"/>
                  </w:tcPr>
                  <w:p w:rsidR="00093BE1" w:rsidRPr="00D46052" w:rsidRDefault="00732C42" w:rsidP="00732C42">
                    <w:pPr>
                      <w:pStyle w:val="a7"/>
                      <w:jc w:val="center"/>
                      <w:rPr>
                        <w:rFonts w:ascii="微软雅黑" w:eastAsia="微软雅黑" w:hAnsi="微软雅黑" w:cstheme="majorBidi"/>
                        <w:sz w:val="44"/>
                        <w:szCs w:val="44"/>
                      </w:rPr>
                    </w:pPr>
                    <w:r w:rsidRPr="00D46052">
                      <w:rPr>
                        <w:rFonts w:ascii="微软雅黑" w:eastAsia="微软雅黑" w:hAnsi="微软雅黑" w:cstheme="majorBidi" w:hint="eastAsia"/>
                        <w:sz w:val="44"/>
                        <w:szCs w:val="44"/>
                        <w:lang w:eastAsia="zh-CN"/>
                      </w:rPr>
                      <w:t>需求说明</w:t>
                    </w:r>
                    <w:r w:rsidRPr="00D46052">
                      <w:rPr>
                        <w:rFonts w:ascii="微软雅黑" w:eastAsia="微软雅黑" w:hAnsi="微软雅黑" w:cstheme="majorBidi"/>
                        <w:sz w:val="44"/>
                        <w:szCs w:val="44"/>
                        <w:lang w:eastAsia="zh-CN"/>
                      </w:rPr>
                      <w:t>文档</w:t>
                    </w:r>
                  </w:p>
                </w:tc>
              </w:sdtContent>
            </w:sdt>
          </w:tr>
          <w:tr w:rsidR="00093BE1" w:rsidRPr="00D46052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093BE1" w:rsidRPr="00D46052" w:rsidRDefault="00093BE1">
                <w:pPr>
                  <w:pStyle w:val="a7"/>
                  <w:jc w:val="center"/>
                  <w:rPr>
                    <w:rFonts w:ascii="微软雅黑" w:eastAsia="微软雅黑" w:hAnsi="微软雅黑"/>
                  </w:rPr>
                </w:pPr>
              </w:p>
            </w:tc>
          </w:tr>
        </w:tbl>
        <w:p w:rsidR="00093BE1" w:rsidRPr="00D46052" w:rsidRDefault="00093BE1" w:rsidP="00FA3BE0">
          <w:pPr>
            <w:pStyle w:val="AxureImageParagraph"/>
            <w:rPr>
              <w:rFonts w:ascii="微软雅黑" w:eastAsia="微软雅黑" w:hAnsi="微软雅黑"/>
            </w:rPr>
          </w:pPr>
        </w:p>
        <w:p w:rsidR="00093BE1" w:rsidRPr="00D46052" w:rsidRDefault="00093BE1">
          <w:pPr>
            <w:rPr>
              <w:rFonts w:ascii="微软雅黑" w:eastAsia="微软雅黑" w:hAnsi="微软雅黑"/>
            </w:rPr>
          </w:pPr>
        </w:p>
        <w:p w:rsidR="00712696" w:rsidRPr="00D46052" w:rsidRDefault="00712696">
          <w:pPr>
            <w:rPr>
              <w:rFonts w:ascii="微软雅黑" w:eastAsia="微软雅黑" w:hAnsi="微软雅黑"/>
            </w:rPr>
          </w:pPr>
        </w:p>
        <w:p w:rsidR="00712696" w:rsidRPr="00D46052" w:rsidRDefault="00712696">
          <w:pPr>
            <w:rPr>
              <w:rFonts w:ascii="微软雅黑" w:eastAsia="微软雅黑" w:hAnsi="微软雅黑"/>
            </w:rPr>
          </w:pPr>
        </w:p>
        <w:p w:rsidR="00712696" w:rsidRPr="00D46052" w:rsidRDefault="00712696">
          <w:pPr>
            <w:rPr>
              <w:rFonts w:ascii="微软雅黑" w:eastAsia="微软雅黑" w:hAnsi="微软雅黑"/>
            </w:rPr>
          </w:pPr>
        </w:p>
        <w:p w:rsidR="00712696" w:rsidRPr="00D46052" w:rsidRDefault="00712696">
          <w:pPr>
            <w:rPr>
              <w:rFonts w:ascii="微软雅黑" w:eastAsia="微软雅黑" w:hAnsi="微软雅黑"/>
            </w:rPr>
          </w:pPr>
        </w:p>
        <w:p w:rsidR="00053D03" w:rsidRPr="00D46052" w:rsidRDefault="00053D03">
          <w:pPr>
            <w:rPr>
              <w:rFonts w:ascii="微软雅黑" w:eastAsia="微软雅黑" w:hAnsi="微软雅黑"/>
            </w:rPr>
          </w:pPr>
        </w:p>
        <w:p w:rsidR="00712696" w:rsidRPr="00D46052" w:rsidRDefault="00712696">
          <w:pPr>
            <w:rPr>
              <w:rFonts w:ascii="微软雅黑" w:eastAsia="微软雅黑" w:hAnsi="微软雅黑"/>
            </w:rPr>
          </w:pPr>
        </w:p>
        <w:p w:rsidR="00BC4047" w:rsidRPr="00D46052" w:rsidRDefault="00BC4047">
          <w:pPr>
            <w:rPr>
              <w:rFonts w:ascii="微软雅黑" w:eastAsia="微软雅黑" w:hAnsi="微软雅黑"/>
            </w:rPr>
          </w:pPr>
        </w:p>
        <w:tbl>
          <w:tblPr>
            <w:tblW w:w="9791" w:type="dxa"/>
            <w:jc w:val="center"/>
            <w:tblLayout w:type="fixed"/>
            <w:tblLook w:val="04A0" w:firstRow="1" w:lastRow="0" w:firstColumn="1" w:lastColumn="0" w:noHBand="0" w:noVBand="1"/>
          </w:tblPr>
          <w:tblGrid>
            <w:gridCol w:w="1704"/>
            <w:gridCol w:w="1704"/>
            <w:gridCol w:w="1704"/>
            <w:gridCol w:w="4679"/>
          </w:tblGrid>
          <w:tr w:rsidR="00BC4047" w:rsidRPr="00D46052" w:rsidTr="00BC4047">
            <w:trPr>
              <w:jc w:val="center"/>
            </w:trPr>
            <w:tc>
              <w:tcPr>
                <w:tcW w:w="1704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:rsidR="00BC4047" w:rsidRPr="00D46052" w:rsidRDefault="00BC4047" w:rsidP="00850CB8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 w:val="21"/>
                    <w:szCs w:val="21"/>
                  </w:rPr>
                </w:pPr>
                <w:r w:rsidRPr="00D46052">
                  <w:rPr>
                    <w:rFonts w:ascii="微软雅黑" w:eastAsia="微软雅黑" w:hAnsi="微软雅黑" w:cs="Times New Roman" w:hint="eastAsia"/>
                    <w:sz w:val="21"/>
                    <w:szCs w:val="21"/>
                  </w:rPr>
                  <w:t>版本</w:t>
                </w:r>
              </w:p>
            </w:tc>
            <w:tc>
              <w:tcPr>
                <w:tcW w:w="1704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:rsidR="00BC4047" w:rsidRPr="00D46052" w:rsidRDefault="00BC4047" w:rsidP="00850CB8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 w:val="21"/>
                    <w:szCs w:val="21"/>
                  </w:rPr>
                </w:pPr>
                <w:r w:rsidRPr="00D46052">
                  <w:rPr>
                    <w:rFonts w:ascii="微软雅黑" w:eastAsia="微软雅黑" w:hAnsi="微软雅黑" w:cs="Times New Roman" w:hint="eastAsia"/>
                    <w:sz w:val="21"/>
                    <w:szCs w:val="21"/>
                  </w:rPr>
                  <w:t>作者</w:t>
                </w:r>
              </w:p>
            </w:tc>
            <w:tc>
              <w:tcPr>
                <w:tcW w:w="1704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:rsidR="00BC4047" w:rsidRPr="00D46052" w:rsidRDefault="00BC4047" w:rsidP="00850CB8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 w:val="21"/>
                    <w:szCs w:val="21"/>
                  </w:rPr>
                </w:pPr>
                <w:r w:rsidRPr="00D46052">
                  <w:rPr>
                    <w:rFonts w:ascii="微软雅黑" w:eastAsia="微软雅黑" w:hAnsi="微软雅黑" w:cs="Times New Roman" w:hint="eastAsia"/>
                    <w:sz w:val="21"/>
                    <w:szCs w:val="21"/>
                  </w:rPr>
                  <w:t>修改时间</w:t>
                </w:r>
              </w:p>
            </w:tc>
            <w:tc>
              <w:tcPr>
                <w:tcW w:w="4679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:rsidR="00BC4047" w:rsidRPr="00D46052" w:rsidRDefault="00BC4047" w:rsidP="00850CB8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 w:val="21"/>
                    <w:szCs w:val="21"/>
                  </w:rPr>
                </w:pPr>
                <w:r w:rsidRPr="00D46052">
                  <w:rPr>
                    <w:rFonts w:ascii="微软雅黑" w:eastAsia="微软雅黑" w:hAnsi="微软雅黑" w:cs="Times New Roman" w:hint="eastAsia"/>
                    <w:sz w:val="21"/>
                    <w:szCs w:val="21"/>
                  </w:rPr>
                  <w:t>修订内容</w:t>
                </w:r>
              </w:p>
            </w:tc>
          </w:tr>
          <w:tr w:rsidR="00BC4047" w:rsidRPr="00D46052" w:rsidTr="00BC4047">
            <w:trPr>
              <w:jc w:val="center"/>
            </w:trPr>
            <w:tc>
              <w:tcPr>
                <w:tcW w:w="1704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:rsidR="00BC4047" w:rsidRPr="00D46052" w:rsidRDefault="001D190B" w:rsidP="00D866AF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 w:val="21"/>
                    <w:szCs w:val="21"/>
                  </w:rPr>
                </w:pPr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</w:rPr>
                  <w:t>V</w:t>
                </w:r>
                <w:r w:rsidR="00D866AF">
                  <w:rPr>
                    <w:rFonts w:ascii="微软雅黑" w:eastAsia="微软雅黑" w:hAnsi="微软雅黑" w:cs="Times New Roman"/>
                    <w:sz w:val="21"/>
                    <w:szCs w:val="21"/>
                  </w:rPr>
                  <w:t>1.0.0</w:t>
                </w:r>
              </w:p>
            </w:tc>
            <w:tc>
              <w:tcPr>
                <w:tcW w:w="1704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BC4047" w:rsidRPr="00D46052" w:rsidRDefault="00BC4047" w:rsidP="00850CB8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</w:pPr>
                <w:r w:rsidRPr="00D46052">
                  <w:rPr>
                    <w:rFonts w:ascii="微软雅黑" w:eastAsia="微软雅黑" w:hAnsi="微软雅黑" w:cs="Times New Roman" w:hint="eastAsia"/>
                    <w:sz w:val="21"/>
                    <w:szCs w:val="21"/>
                    <w:lang w:eastAsia="zh-CN"/>
                  </w:rPr>
                  <w:t>黄东兰</w:t>
                </w:r>
              </w:p>
            </w:tc>
            <w:tc>
              <w:tcPr>
                <w:tcW w:w="1704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BC4047" w:rsidRPr="00D46052" w:rsidRDefault="00BC4047" w:rsidP="00850CB8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 w:val="21"/>
                    <w:szCs w:val="21"/>
                  </w:rPr>
                </w:pPr>
                <w:r w:rsidRPr="00D46052">
                  <w:rPr>
                    <w:rFonts w:ascii="微软雅黑" w:eastAsia="微软雅黑" w:hAnsi="微软雅黑" w:cs="Times New Roman" w:hint="eastAsia"/>
                    <w:sz w:val="21"/>
                    <w:szCs w:val="21"/>
                  </w:rPr>
                  <w:t>2015-11-</w:t>
                </w:r>
                <w:r w:rsidRPr="00D46052">
                  <w:rPr>
                    <w:rFonts w:ascii="微软雅黑" w:eastAsia="微软雅黑" w:hAnsi="微软雅黑" w:cs="Times New Roman"/>
                    <w:sz w:val="21"/>
                    <w:szCs w:val="21"/>
                  </w:rPr>
                  <w:t>23</w:t>
                </w:r>
              </w:p>
            </w:tc>
            <w:tc>
              <w:tcPr>
                <w:tcW w:w="4679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BC4047" w:rsidRPr="00D46052" w:rsidRDefault="00BC4047" w:rsidP="00850CB8">
                <w:pPr>
                  <w:spacing w:line="288" w:lineRule="auto"/>
                  <w:rPr>
                    <w:rFonts w:ascii="微软雅黑" w:eastAsia="微软雅黑" w:hAnsi="微软雅黑" w:cs="Times New Roman"/>
                    <w:sz w:val="21"/>
                    <w:szCs w:val="21"/>
                  </w:rPr>
                </w:pPr>
                <w:r w:rsidRPr="00D46052">
                  <w:rPr>
                    <w:rFonts w:ascii="微软雅黑" w:eastAsia="微软雅黑" w:hAnsi="微软雅黑" w:cs="Times New Roman" w:hint="eastAsia"/>
                    <w:sz w:val="21"/>
                    <w:szCs w:val="21"/>
                  </w:rPr>
                  <w:t>新建文档</w:t>
                </w:r>
              </w:p>
            </w:tc>
          </w:tr>
          <w:tr w:rsidR="00BC4047" w:rsidRPr="00D46052" w:rsidTr="00BC4047">
            <w:trPr>
              <w:jc w:val="center"/>
            </w:trPr>
            <w:tc>
              <w:tcPr>
                <w:tcW w:w="1704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BC4047" w:rsidRPr="00D46052" w:rsidRDefault="00D866AF" w:rsidP="00850CB8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</w:pPr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  <w:lang w:eastAsia="zh-CN"/>
                  </w:rPr>
                  <w:t>V</w:t>
                </w:r>
                <w:r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  <w:t>1.0.1</w:t>
                </w:r>
              </w:p>
            </w:tc>
            <w:tc>
              <w:tcPr>
                <w:tcW w:w="1704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BC4047" w:rsidRPr="00D46052" w:rsidRDefault="00D866AF" w:rsidP="00850CB8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 w:val="21"/>
                    <w:szCs w:val="21"/>
                  </w:rPr>
                </w:pPr>
                <w:r w:rsidRPr="00D46052">
                  <w:rPr>
                    <w:rFonts w:ascii="微软雅黑" w:eastAsia="微软雅黑" w:hAnsi="微软雅黑" w:cs="Times New Roman" w:hint="eastAsia"/>
                    <w:sz w:val="21"/>
                    <w:szCs w:val="21"/>
                    <w:lang w:eastAsia="zh-CN"/>
                  </w:rPr>
                  <w:t>黄东兰</w:t>
                </w:r>
              </w:p>
            </w:tc>
            <w:tc>
              <w:tcPr>
                <w:tcW w:w="1704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BC4047" w:rsidRPr="00D866AF" w:rsidRDefault="00D866AF" w:rsidP="00850CB8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</w:pPr>
                <w:r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  <w:t>2015-12-2</w:t>
                </w:r>
              </w:p>
            </w:tc>
            <w:tc>
              <w:tcPr>
                <w:tcW w:w="4679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BD7FB3" w:rsidRDefault="00D866AF" w:rsidP="00850CB8">
                <w:pPr>
                  <w:spacing w:line="288" w:lineRule="auto"/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</w:pPr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  <w:lang w:eastAsia="zh-CN"/>
                  </w:rPr>
                  <w:t>修改</w:t>
                </w:r>
                <w:r w:rsidR="00BD7FB3">
                  <w:rPr>
                    <w:rFonts w:ascii="微软雅黑" w:eastAsia="微软雅黑" w:hAnsi="微软雅黑" w:cs="Times New Roman" w:hint="eastAsia"/>
                    <w:sz w:val="21"/>
                    <w:szCs w:val="21"/>
                    <w:lang w:eastAsia="zh-CN"/>
                  </w:rPr>
                  <w:t>门店</w:t>
                </w:r>
                <w:r w:rsidR="00BD7FB3"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  <w:t>地图页面</w:t>
                </w:r>
                <w:r w:rsidR="00BD7FB3">
                  <w:rPr>
                    <w:rFonts w:ascii="微软雅黑" w:eastAsia="微软雅黑" w:hAnsi="微软雅黑" w:cs="Times New Roman" w:hint="eastAsia"/>
                    <w:sz w:val="21"/>
                    <w:szCs w:val="21"/>
                    <w:lang w:eastAsia="zh-CN"/>
                  </w:rPr>
                  <w:t>调整</w:t>
                </w:r>
                <w:r w:rsidR="00BD7FB3"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  <w:t>显示样式</w:t>
                </w:r>
                <w:r w:rsidR="00BD7FB3">
                  <w:rPr>
                    <w:rFonts w:ascii="微软雅黑" w:eastAsia="微软雅黑" w:hAnsi="微软雅黑" w:cs="Times New Roman" w:hint="eastAsia"/>
                    <w:sz w:val="21"/>
                    <w:szCs w:val="21"/>
                    <w:lang w:eastAsia="zh-CN"/>
                  </w:rPr>
                  <w:t>；</w:t>
                </w:r>
              </w:p>
              <w:p w:rsidR="00BD7FB3" w:rsidRDefault="00BD7FB3" w:rsidP="00850CB8">
                <w:pPr>
                  <w:spacing w:line="288" w:lineRule="auto"/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</w:pPr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  <w:lang w:eastAsia="zh-CN"/>
                  </w:rPr>
                  <w:t>门店</w:t>
                </w:r>
                <w:r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  <w:t>树形结构取消移动</w:t>
                </w:r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  <w:lang w:eastAsia="zh-CN"/>
                  </w:rPr>
                  <w:t>排序</w:t>
                </w:r>
                <w:r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  <w:t>的按钮；</w:t>
                </w:r>
              </w:p>
              <w:p w:rsidR="002044F5" w:rsidRPr="002044F5" w:rsidRDefault="002044F5" w:rsidP="00850CB8">
                <w:pPr>
                  <w:spacing w:line="288" w:lineRule="auto"/>
                  <w:rPr>
                    <w:rFonts w:ascii="微软雅黑" w:eastAsia="微软雅黑" w:hAnsi="微软雅黑" w:cs="Times New Roman" w:hint="eastAsia"/>
                    <w:sz w:val="21"/>
                    <w:szCs w:val="21"/>
                    <w:lang w:eastAsia="zh-CN"/>
                  </w:rPr>
                </w:pPr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  <w:lang w:eastAsia="zh-CN"/>
                  </w:rPr>
                  <w:t>门店详情页</w:t>
                </w:r>
                <w:r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  <w:t>新增无门店时的显示样式；</w:t>
                </w:r>
              </w:p>
              <w:p w:rsidR="00BD7FB3" w:rsidRPr="00BD7FB3" w:rsidRDefault="00BD7FB3" w:rsidP="00850CB8">
                <w:pPr>
                  <w:spacing w:line="288" w:lineRule="auto"/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</w:pPr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  <w:lang w:eastAsia="zh-CN"/>
                  </w:rPr>
                  <w:t>新增</w:t>
                </w:r>
                <w:r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  <w:t>门店增加“</w:t>
                </w:r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  <w:lang w:eastAsia="zh-CN"/>
                  </w:rPr>
                  <w:t>组织</w:t>
                </w:r>
                <w:r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  <w:t>节点”</w:t>
                </w:r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  <w:lang w:eastAsia="zh-CN"/>
                  </w:rPr>
                  <w:t>类型</w:t>
                </w:r>
                <w:r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  <w:t>。</w:t>
                </w:r>
              </w:p>
            </w:tc>
          </w:tr>
          <w:tr w:rsidR="00BC4047" w:rsidRPr="00D46052" w:rsidTr="00BC4047">
            <w:trPr>
              <w:jc w:val="center"/>
            </w:trPr>
            <w:tc>
              <w:tcPr>
                <w:tcW w:w="1704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BC4047" w:rsidRPr="00D46052" w:rsidRDefault="00BC4047" w:rsidP="00850CB8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</w:pPr>
              </w:p>
            </w:tc>
            <w:tc>
              <w:tcPr>
                <w:tcW w:w="1704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BC4047" w:rsidRPr="00D46052" w:rsidRDefault="00BC4047" w:rsidP="00850CB8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</w:pPr>
              </w:p>
            </w:tc>
            <w:tc>
              <w:tcPr>
                <w:tcW w:w="1704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BC4047" w:rsidRPr="00D46052" w:rsidRDefault="00BC4047" w:rsidP="00850CB8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</w:pPr>
              </w:p>
            </w:tc>
            <w:tc>
              <w:tcPr>
                <w:tcW w:w="4679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BC4047" w:rsidRPr="00D46052" w:rsidRDefault="00BC4047" w:rsidP="00850CB8">
                <w:pPr>
                  <w:spacing w:line="288" w:lineRule="auto"/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</w:pPr>
              </w:p>
            </w:tc>
          </w:tr>
        </w:tbl>
        <w:p w:rsidR="008E47FE" w:rsidRPr="00D46052" w:rsidRDefault="008E47FE">
          <w:pPr>
            <w:rPr>
              <w:rFonts w:ascii="微软雅黑" w:eastAsia="微软雅黑" w:hAnsi="微软雅黑"/>
              <w:lang w:eastAsia="zh-CN"/>
            </w:rPr>
          </w:pPr>
        </w:p>
        <w:p w:rsidR="00C73C8D" w:rsidRPr="00D46052" w:rsidRDefault="00C426AA" w:rsidP="00053D03">
          <w:pPr>
            <w:rPr>
              <w:rFonts w:ascii="微软雅黑" w:eastAsia="微软雅黑" w:hAnsi="微软雅黑"/>
            </w:rPr>
            <w:sectPr w:rsidR="00C73C8D" w:rsidRPr="00D46052" w:rsidSect="004F3FB3">
              <w:headerReference w:type="default" r:id="rId9"/>
              <w:footerReference w:type="default" r:id="rId10"/>
              <w:type w:val="continuous"/>
              <w:pgSz w:w="12240" w:h="15840"/>
              <w:pgMar w:top="720" w:right="720" w:bottom="720" w:left="720" w:header="720" w:footer="432" w:gutter="0"/>
              <w:cols w:space="720"/>
              <w:titlePg/>
              <w:docGrid w:linePitch="360"/>
            </w:sectPr>
          </w:pPr>
        </w:p>
      </w:sdtContent>
    </w:sdt>
    <w:sdt>
      <w:sdtPr>
        <w:rPr>
          <w:rFonts w:ascii="微软雅黑" w:eastAsia="微软雅黑" w:hAnsi="微软雅黑" w:cs="Arial"/>
          <w:color w:val="auto"/>
          <w:sz w:val="18"/>
          <w:szCs w:val="24"/>
          <w:lang w:val="zh-CN" w:eastAsia="en-US"/>
        </w:rPr>
        <w:id w:val="13919330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E47FE" w:rsidRPr="00D46052" w:rsidRDefault="008E47FE">
          <w:pPr>
            <w:pStyle w:val="TOC"/>
            <w:rPr>
              <w:rFonts w:ascii="微软雅黑" w:eastAsia="微软雅黑" w:hAnsi="微软雅黑"/>
            </w:rPr>
          </w:pPr>
          <w:r w:rsidRPr="00D46052">
            <w:rPr>
              <w:rFonts w:ascii="微软雅黑" w:eastAsia="微软雅黑" w:hAnsi="微软雅黑"/>
              <w:lang w:val="zh-CN"/>
            </w:rPr>
            <w:t>目录</w:t>
          </w:r>
        </w:p>
        <w:p w:rsidR="0011246E" w:rsidRDefault="008E47FE">
          <w:pPr>
            <w:pStyle w:val="10"/>
            <w:tabs>
              <w:tab w:val="left" w:pos="720"/>
              <w:tab w:val="right" w:leader="dot" w:pos="10801"/>
            </w:tabs>
            <w:rPr>
              <w:rFonts w:asciiTheme="minorHAnsi" w:hAnsiTheme="minorHAnsi" w:cstheme="minorBidi"/>
              <w:b w:val="0"/>
              <w:noProof/>
              <w:kern w:val="2"/>
              <w:sz w:val="21"/>
              <w:szCs w:val="22"/>
              <w:lang w:eastAsia="zh-CN"/>
            </w:rPr>
          </w:pPr>
          <w:r w:rsidRPr="00D46052">
            <w:rPr>
              <w:rFonts w:ascii="微软雅黑" w:eastAsia="微软雅黑" w:hAnsi="微软雅黑"/>
              <w:sz w:val="21"/>
              <w:szCs w:val="21"/>
            </w:rPr>
            <w:fldChar w:fldCharType="begin"/>
          </w:r>
          <w:r w:rsidRPr="00D46052">
            <w:rPr>
              <w:rFonts w:ascii="微软雅黑" w:eastAsia="微软雅黑" w:hAnsi="微软雅黑"/>
              <w:sz w:val="21"/>
              <w:szCs w:val="21"/>
            </w:rPr>
            <w:instrText xml:space="preserve"> TOC \o "1-3" \h \z \u </w:instrText>
          </w:r>
          <w:r w:rsidRPr="00D46052">
            <w:rPr>
              <w:rFonts w:ascii="微软雅黑" w:eastAsia="微软雅黑" w:hAnsi="微软雅黑"/>
              <w:sz w:val="21"/>
              <w:szCs w:val="21"/>
            </w:rPr>
            <w:fldChar w:fldCharType="separate"/>
          </w:r>
          <w:hyperlink w:anchor="_Toc436230898" w:history="1">
            <w:r w:rsidR="0011246E" w:rsidRPr="00854616">
              <w:rPr>
                <w:rStyle w:val="a3"/>
                <w:rFonts w:ascii="微软雅黑" w:eastAsia="微软雅黑" w:hAnsi="微软雅黑" w:hint="eastAsia"/>
                <w:noProof/>
                <w:lang w:eastAsia="zh-CN"/>
              </w:rPr>
              <w:t>一、</w:t>
            </w:r>
            <w:r w:rsidR="0011246E">
              <w:rPr>
                <w:rFonts w:asciiTheme="minorHAnsi" w:hAnsiTheme="minorHAnsi" w:cstheme="minorBidi"/>
                <w:b w:val="0"/>
                <w:noProof/>
                <w:kern w:val="2"/>
                <w:sz w:val="21"/>
                <w:szCs w:val="22"/>
                <w:lang w:eastAsia="zh-CN"/>
              </w:rPr>
              <w:tab/>
            </w:r>
            <w:r w:rsidR="0011246E" w:rsidRPr="00854616">
              <w:rPr>
                <w:rStyle w:val="a3"/>
                <w:rFonts w:ascii="微软雅黑" w:eastAsia="微软雅黑" w:hAnsi="微软雅黑" w:hint="eastAsia"/>
                <w:noProof/>
                <w:lang w:eastAsia="zh-CN"/>
              </w:rPr>
              <w:t>需求概述</w:t>
            </w:r>
            <w:r w:rsidR="0011246E">
              <w:rPr>
                <w:noProof/>
                <w:webHidden/>
              </w:rPr>
              <w:tab/>
            </w:r>
            <w:r w:rsidR="0011246E">
              <w:rPr>
                <w:noProof/>
                <w:webHidden/>
              </w:rPr>
              <w:fldChar w:fldCharType="begin"/>
            </w:r>
            <w:r w:rsidR="0011246E">
              <w:rPr>
                <w:noProof/>
                <w:webHidden/>
              </w:rPr>
              <w:instrText xml:space="preserve"> PAGEREF _Toc436230898 \h </w:instrText>
            </w:r>
            <w:r w:rsidR="0011246E">
              <w:rPr>
                <w:noProof/>
                <w:webHidden/>
              </w:rPr>
            </w:r>
            <w:r w:rsidR="0011246E">
              <w:rPr>
                <w:noProof/>
                <w:webHidden/>
              </w:rPr>
              <w:fldChar w:fldCharType="separate"/>
            </w:r>
            <w:r w:rsidR="0011246E">
              <w:rPr>
                <w:noProof/>
                <w:webHidden/>
              </w:rPr>
              <w:t>2</w:t>
            </w:r>
            <w:r w:rsidR="0011246E">
              <w:rPr>
                <w:noProof/>
                <w:webHidden/>
              </w:rPr>
              <w:fldChar w:fldCharType="end"/>
            </w:r>
          </w:hyperlink>
        </w:p>
        <w:p w:rsidR="0011246E" w:rsidRDefault="00C426AA">
          <w:pPr>
            <w:pStyle w:val="10"/>
            <w:tabs>
              <w:tab w:val="left" w:pos="720"/>
              <w:tab w:val="right" w:leader="dot" w:pos="10801"/>
            </w:tabs>
            <w:rPr>
              <w:rFonts w:asciiTheme="minorHAnsi" w:hAnsiTheme="minorHAnsi" w:cstheme="minorBidi"/>
              <w:b w:val="0"/>
              <w:noProof/>
              <w:kern w:val="2"/>
              <w:sz w:val="21"/>
              <w:szCs w:val="22"/>
              <w:lang w:eastAsia="zh-CN"/>
            </w:rPr>
          </w:pPr>
          <w:hyperlink w:anchor="_Toc436230899" w:history="1">
            <w:r w:rsidR="0011246E" w:rsidRPr="00854616">
              <w:rPr>
                <w:rStyle w:val="a3"/>
                <w:rFonts w:ascii="微软雅黑" w:eastAsia="微软雅黑" w:hAnsi="微软雅黑" w:hint="eastAsia"/>
                <w:noProof/>
                <w:lang w:eastAsia="zh-CN"/>
              </w:rPr>
              <w:t>二、</w:t>
            </w:r>
            <w:r w:rsidR="0011246E">
              <w:rPr>
                <w:rFonts w:asciiTheme="minorHAnsi" w:hAnsiTheme="minorHAnsi" w:cstheme="minorBidi"/>
                <w:b w:val="0"/>
                <w:noProof/>
                <w:kern w:val="2"/>
                <w:sz w:val="21"/>
                <w:szCs w:val="22"/>
                <w:lang w:eastAsia="zh-CN"/>
              </w:rPr>
              <w:tab/>
            </w:r>
            <w:r w:rsidR="0011246E" w:rsidRPr="00854616">
              <w:rPr>
                <w:rStyle w:val="a3"/>
                <w:rFonts w:ascii="微软雅黑" w:eastAsia="微软雅黑" w:hAnsi="微软雅黑" w:hint="eastAsia"/>
                <w:noProof/>
                <w:lang w:eastAsia="zh-CN"/>
              </w:rPr>
              <w:t>通用交互描述</w:t>
            </w:r>
            <w:r w:rsidR="0011246E">
              <w:rPr>
                <w:noProof/>
                <w:webHidden/>
              </w:rPr>
              <w:tab/>
            </w:r>
            <w:r w:rsidR="0011246E">
              <w:rPr>
                <w:noProof/>
                <w:webHidden/>
              </w:rPr>
              <w:fldChar w:fldCharType="begin"/>
            </w:r>
            <w:r w:rsidR="0011246E">
              <w:rPr>
                <w:noProof/>
                <w:webHidden/>
              </w:rPr>
              <w:instrText xml:space="preserve"> PAGEREF _Toc436230899 \h </w:instrText>
            </w:r>
            <w:r w:rsidR="0011246E">
              <w:rPr>
                <w:noProof/>
                <w:webHidden/>
              </w:rPr>
            </w:r>
            <w:r w:rsidR="0011246E">
              <w:rPr>
                <w:noProof/>
                <w:webHidden/>
              </w:rPr>
              <w:fldChar w:fldCharType="separate"/>
            </w:r>
            <w:r w:rsidR="0011246E">
              <w:rPr>
                <w:noProof/>
                <w:webHidden/>
              </w:rPr>
              <w:t>4</w:t>
            </w:r>
            <w:r w:rsidR="0011246E">
              <w:rPr>
                <w:noProof/>
                <w:webHidden/>
              </w:rPr>
              <w:fldChar w:fldCharType="end"/>
            </w:r>
          </w:hyperlink>
        </w:p>
        <w:p w:rsidR="0011246E" w:rsidRDefault="00C426AA">
          <w:pPr>
            <w:pStyle w:val="20"/>
            <w:tabs>
              <w:tab w:val="left" w:pos="720"/>
              <w:tab w:val="right" w:leader="dot" w:pos="10801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436230900" w:history="1">
            <w:r w:rsidR="0011246E" w:rsidRPr="00854616">
              <w:rPr>
                <w:rStyle w:val="a3"/>
                <w:rFonts w:ascii="微软雅黑" w:eastAsia="微软雅黑" w:hAnsi="微软雅黑"/>
                <w:noProof/>
                <w:lang w:eastAsia="zh-CN"/>
              </w:rPr>
              <w:t>1.</w:t>
            </w:r>
            <w:r w:rsidR="0011246E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11246E" w:rsidRPr="00854616">
              <w:rPr>
                <w:rStyle w:val="a3"/>
                <w:rFonts w:ascii="微软雅黑" w:eastAsia="微软雅黑" w:hAnsi="微软雅黑" w:hint="eastAsia"/>
                <w:noProof/>
                <w:lang w:eastAsia="zh-CN"/>
              </w:rPr>
              <w:t>菜单定义</w:t>
            </w:r>
            <w:r w:rsidR="0011246E">
              <w:rPr>
                <w:noProof/>
                <w:webHidden/>
              </w:rPr>
              <w:tab/>
            </w:r>
            <w:r w:rsidR="0011246E">
              <w:rPr>
                <w:noProof/>
                <w:webHidden/>
              </w:rPr>
              <w:fldChar w:fldCharType="begin"/>
            </w:r>
            <w:r w:rsidR="0011246E">
              <w:rPr>
                <w:noProof/>
                <w:webHidden/>
              </w:rPr>
              <w:instrText xml:space="preserve"> PAGEREF _Toc436230900 \h </w:instrText>
            </w:r>
            <w:r w:rsidR="0011246E">
              <w:rPr>
                <w:noProof/>
                <w:webHidden/>
              </w:rPr>
            </w:r>
            <w:r w:rsidR="0011246E">
              <w:rPr>
                <w:noProof/>
                <w:webHidden/>
              </w:rPr>
              <w:fldChar w:fldCharType="separate"/>
            </w:r>
            <w:r w:rsidR="0011246E">
              <w:rPr>
                <w:noProof/>
                <w:webHidden/>
              </w:rPr>
              <w:t>4</w:t>
            </w:r>
            <w:r w:rsidR="0011246E">
              <w:rPr>
                <w:noProof/>
                <w:webHidden/>
              </w:rPr>
              <w:fldChar w:fldCharType="end"/>
            </w:r>
          </w:hyperlink>
        </w:p>
        <w:p w:rsidR="0011246E" w:rsidRDefault="00C426AA">
          <w:pPr>
            <w:pStyle w:val="20"/>
            <w:tabs>
              <w:tab w:val="left" w:pos="720"/>
              <w:tab w:val="right" w:leader="dot" w:pos="10801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436230901" w:history="1">
            <w:r w:rsidR="0011246E" w:rsidRPr="00854616">
              <w:rPr>
                <w:rStyle w:val="a3"/>
                <w:rFonts w:ascii="微软雅黑" w:eastAsia="微软雅黑" w:hAnsi="微软雅黑"/>
                <w:noProof/>
                <w:lang w:eastAsia="zh-CN"/>
              </w:rPr>
              <w:t>2.</w:t>
            </w:r>
            <w:r w:rsidR="0011246E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11246E" w:rsidRPr="00854616">
              <w:rPr>
                <w:rStyle w:val="a3"/>
                <w:rFonts w:ascii="微软雅黑" w:eastAsia="微软雅黑" w:hAnsi="微软雅黑" w:hint="eastAsia"/>
                <w:noProof/>
                <w:lang w:eastAsia="zh-CN"/>
              </w:rPr>
              <w:t>错误提示框</w:t>
            </w:r>
            <w:r w:rsidR="0011246E">
              <w:rPr>
                <w:noProof/>
                <w:webHidden/>
              </w:rPr>
              <w:tab/>
            </w:r>
            <w:r w:rsidR="0011246E">
              <w:rPr>
                <w:noProof/>
                <w:webHidden/>
              </w:rPr>
              <w:fldChar w:fldCharType="begin"/>
            </w:r>
            <w:r w:rsidR="0011246E">
              <w:rPr>
                <w:noProof/>
                <w:webHidden/>
              </w:rPr>
              <w:instrText xml:space="preserve"> PAGEREF _Toc436230901 \h </w:instrText>
            </w:r>
            <w:r w:rsidR="0011246E">
              <w:rPr>
                <w:noProof/>
                <w:webHidden/>
              </w:rPr>
            </w:r>
            <w:r w:rsidR="0011246E">
              <w:rPr>
                <w:noProof/>
                <w:webHidden/>
              </w:rPr>
              <w:fldChar w:fldCharType="separate"/>
            </w:r>
            <w:r w:rsidR="0011246E">
              <w:rPr>
                <w:noProof/>
                <w:webHidden/>
              </w:rPr>
              <w:t>4</w:t>
            </w:r>
            <w:r w:rsidR="0011246E">
              <w:rPr>
                <w:noProof/>
                <w:webHidden/>
              </w:rPr>
              <w:fldChar w:fldCharType="end"/>
            </w:r>
          </w:hyperlink>
        </w:p>
        <w:p w:rsidR="0011246E" w:rsidRDefault="00C426AA">
          <w:pPr>
            <w:pStyle w:val="20"/>
            <w:tabs>
              <w:tab w:val="left" w:pos="720"/>
              <w:tab w:val="right" w:leader="dot" w:pos="10801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436230902" w:history="1">
            <w:r w:rsidR="0011246E" w:rsidRPr="00854616">
              <w:rPr>
                <w:rStyle w:val="a3"/>
                <w:rFonts w:ascii="微软雅黑" w:eastAsia="微软雅黑" w:hAnsi="微软雅黑"/>
                <w:noProof/>
                <w:lang w:eastAsia="zh-CN"/>
              </w:rPr>
              <w:t>3.</w:t>
            </w:r>
            <w:r w:rsidR="0011246E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11246E" w:rsidRPr="00854616">
              <w:rPr>
                <w:rStyle w:val="a3"/>
                <w:rFonts w:ascii="微软雅黑" w:eastAsia="微软雅黑" w:hAnsi="微软雅黑" w:hint="eastAsia"/>
                <w:noProof/>
                <w:lang w:eastAsia="zh-CN"/>
              </w:rPr>
              <w:t>无权限的显示</w:t>
            </w:r>
            <w:r w:rsidR="0011246E">
              <w:rPr>
                <w:noProof/>
                <w:webHidden/>
              </w:rPr>
              <w:tab/>
            </w:r>
            <w:r w:rsidR="0011246E">
              <w:rPr>
                <w:noProof/>
                <w:webHidden/>
              </w:rPr>
              <w:fldChar w:fldCharType="begin"/>
            </w:r>
            <w:r w:rsidR="0011246E">
              <w:rPr>
                <w:noProof/>
                <w:webHidden/>
              </w:rPr>
              <w:instrText xml:space="preserve"> PAGEREF _Toc436230902 \h </w:instrText>
            </w:r>
            <w:r w:rsidR="0011246E">
              <w:rPr>
                <w:noProof/>
                <w:webHidden/>
              </w:rPr>
            </w:r>
            <w:r w:rsidR="0011246E">
              <w:rPr>
                <w:noProof/>
                <w:webHidden/>
              </w:rPr>
              <w:fldChar w:fldCharType="separate"/>
            </w:r>
            <w:r w:rsidR="0011246E">
              <w:rPr>
                <w:noProof/>
                <w:webHidden/>
              </w:rPr>
              <w:t>4</w:t>
            </w:r>
            <w:r w:rsidR="0011246E">
              <w:rPr>
                <w:noProof/>
                <w:webHidden/>
              </w:rPr>
              <w:fldChar w:fldCharType="end"/>
            </w:r>
          </w:hyperlink>
        </w:p>
        <w:p w:rsidR="0011246E" w:rsidRDefault="00C426AA">
          <w:pPr>
            <w:pStyle w:val="10"/>
            <w:tabs>
              <w:tab w:val="left" w:pos="720"/>
              <w:tab w:val="right" w:leader="dot" w:pos="10801"/>
            </w:tabs>
            <w:rPr>
              <w:rFonts w:asciiTheme="minorHAnsi" w:hAnsiTheme="minorHAnsi" w:cstheme="minorBidi"/>
              <w:b w:val="0"/>
              <w:noProof/>
              <w:kern w:val="2"/>
              <w:sz w:val="21"/>
              <w:szCs w:val="22"/>
              <w:lang w:eastAsia="zh-CN"/>
            </w:rPr>
          </w:pPr>
          <w:hyperlink w:anchor="_Toc436230903" w:history="1">
            <w:r w:rsidR="0011246E" w:rsidRPr="00854616">
              <w:rPr>
                <w:rStyle w:val="a3"/>
                <w:rFonts w:ascii="微软雅黑" w:eastAsia="微软雅黑" w:hAnsi="微软雅黑" w:hint="eastAsia"/>
                <w:noProof/>
                <w:lang w:eastAsia="zh-CN"/>
              </w:rPr>
              <w:t>三、</w:t>
            </w:r>
            <w:r w:rsidR="0011246E">
              <w:rPr>
                <w:rFonts w:asciiTheme="minorHAnsi" w:hAnsiTheme="minorHAnsi" w:cstheme="minorBidi"/>
                <w:b w:val="0"/>
                <w:noProof/>
                <w:kern w:val="2"/>
                <w:sz w:val="21"/>
                <w:szCs w:val="22"/>
                <w:lang w:eastAsia="zh-CN"/>
              </w:rPr>
              <w:tab/>
            </w:r>
            <w:r w:rsidR="0011246E" w:rsidRPr="00854616">
              <w:rPr>
                <w:rStyle w:val="a3"/>
                <w:rFonts w:ascii="微软雅黑" w:eastAsia="微软雅黑" w:hAnsi="微软雅黑" w:hint="eastAsia"/>
                <w:noProof/>
                <w:lang w:eastAsia="zh-CN"/>
              </w:rPr>
              <w:t>门店管理</w:t>
            </w:r>
            <w:r w:rsidR="0011246E">
              <w:rPr>
                <w:noProof/>
                <w:webHidden/>
              </w:rPr>
              <w:tab/>
            </w:r>
            <w:r w:rsidR="0011246E">
              <w:rPr>
                <w:noProof/>
                <w:webHidden/>
              </w:rPr>
              <w:fldChar w:fldCharType="begin"/>
            </w:r>
            <w:r w:rsidR="0011246E">
              <w:rPr>
                <w:noProof/>
                <w:webHidden/>
              </w:rPr>
              <w:instrText xml:space="preserve"> PAGEREF _Toc436230903 \h </w:instrText>
            </w:r>
            <w:r w:rsidR="0011246E">
              <w:rPr>
                <w:noProof/>
                <w:webHidden/>
              </w:rPr>
            </w:r>
            <w:r w:rsidR="0011246E">
              <w:rPr>
                <w:noProof/>
                <w:webHidden/>
              </w:rPr>
              <w:fldChar w:fldCharType="separate"/>
            </w:r>
            <w:r w:rsidR="0011246E">
              <w:rPr>
                <w:noProof/>
                <w:webHidden/>
              </w:rPr>
              <w:t>5</w:t>
            </w:r>
            <w:r w:rsidR="0011246E">
              <w:rPr>
                <w:noProof/>
                <w:webHidden/>
              </w:rPr>
              <w:fldChar w:fldCharType="end"/>
            </w:r>
          </w:hyperlink>
        </w:p>
        <w:p w:rsidR="0011246E" w:rsidRDefault="00C426AA">
          <w:pPr>
            <w:pStyle w:val="20"/>
            <w:tabs>
              <w:tab w:val="left" w:pos="720"/>
              <w:tab w:val="right" w:leader="dot" w:pos="10801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436230904" w:history="1">
            <w:r w:rsidR="0011246E" w:rsidRPr="00854616">
              <w:rPr>
                <w:rStyle w:val="a3"/>
                <w:rFonts w:ascii="微软雅黑" w:eastAsia="微软雅黑" w:hAnsi="微软雅黑"/>
                <w:noProof/>
                <w:lang w:eastAsia="zh-CN"/>
              </w:rPr>
              <w:t>1.</w:t>
            </w:r>
            <w:r w:rsidR="0011246E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11246E" w:rsidRPr="00854616">
              <w:rPr>
                <w:rStyle w:val="a3"/>
                <w:rFonts w:ascii="微软雅黑" w:eastAsia="微软雅黑" w:hAnsi="微软雅黑" w:hint="eastAsia"/>
                <w:noProof/>
                <w:lang w:eastAsia="zh-CN"/>
              </w:rPr>
              <w:t>门店设置</w:t>
            </w:r>
            <w:r w:rsidR="0011246E">
              <w:rPr>
                <w:noProof/>
                <w:webHidden/>
              </w:rPr>
              <w:tab/>
            </w:r>
            <w:r w:rsidR="0011246E">
              <w:rPr>
                <w:noProof/>
                <w:webHidden/>
              </w:rPr>
              <w:fldChar w:fldCharType="begin"/>
            </w:r>
            <w:r w:rsidR="0011246E">
              <w:rPr>
                <w:noProof/>
                <w:webHidden/>
              </w:rPr>
              <w:instrText xml:space="preserve"> PAGEREF _Toc436230904 \h </w:instrText>
            </w:r>
            <w:r w:rsidR="0011246E">
              <w:rPr>
                <w:noProof/>
                <w:webHidden/>
              </w:rPr>
            </w:r>
            <w:r w:rsidR="0011246E">
              <w:rPr>
                <w:noProof/>
                <w:webHidden/>
              </w:rPr>
              <w:fldChar w:fldCharType="separate"/>
            </w:r>
            <w:r w:rsidR="0011246E">
              <w:rPr>
                <w:noProof/>
                <w:webHidden/>
              </w:rPr>
              <w:t>5</w:t>
            </w:r>
            <w:r w:rsidR="0011246E">
              <w:rPr>
                <w:noProof/>
                <w:webHidden/>
              </w:rPr>
              <w:fldChar w:fldCharType="end"/>
            </w:r>
          </w:hyperlink>
        </w:p>
        <w:p w:rsidR="0011246E" w:rsidRDefault="00C426AA">
          <w:pPr>
            <w:pStyle w:val="30"/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436230905" w:history="1">
            <w:r w:rsidR="0011246E" w:rsidRPr="00854616">
              <w:rPr>
                <w:rStyle w:val="a3"/>
                <w:rFonts w:ascii="微软雅黑" w:eastAsia="微软雅黑" w:hAnsi="微软雅黑" w:hint="eastAsia"/>
                <w:noProof/>
                <w:lang w:eastAsia="zh-CN"/>
              </w:rPr>
              <w:t>1.1．</w:t>
            </w:r>
            <w:r w:rsidR="0011246E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11246E" w:rsidRPr="00854616">
              <w:rPr>
                <w:rStyle w:val="a3"/>
                <w:rFonts w:ascii="微软雅黑" w:eastAsia="微软雅黑" w:hAnsi="微软雅黑" w:hint="eastAsia"/>
                <w:noProof/>
                <w:lang w:eastAsia="zh-CN"/>
              </w:rPr>
              <w:t>门店地图</w:t>
            </w:r>
            <w:r w:rsidR="0011246E">
              <w:rPr>
                <w:noProof/>
                <w:webHidden/>
              </w:rPr>
              <w:tab/>
            </w:r>
            <w:r w:rsidR="0011246E">
              <w:rPr>
                <w:noProof/>
                <w:webHidden/>
              </w:rPr>
              <w:fldChar w:fldCharType="begin"/>
            </w:r>
            <w:r w:rsidR="0011246E">
              <w:rPr>
                <w:noProof/>
                <w:webHidden/>
              </w:rPr>
              <w:instrText xml:space="preserve"> PAGEREF _Toc436230905 \h </w:instrText>
            </w:r>
            <w:r w:rsidR="0011246E">
              <w:rPr>
                <w:noProof/>
                <w:webHidden/>
              </w:rPr>
            </w:r>
            <w:r w:rsidR="0011246E">
              <w:rPr>
                <w:noProof/>
                <w:webHidden/>
              </w:rPr>
              <w:fldChar w:fldCharType="separate"/>
            </w:r>
            <w:r w:rsidR="0011246E">
              <w:rPr>
                <w:noProof/>
                <w:webHidden/>
              </w:rPr>
              <w:t>5</w:t>
            </w:r>
            <w:r w:rsidR="0011246E">
              <w:rPr>
                <w:noProof/>
                <w:webHidden/>
              </w:rPr>
              <w:fldChar w:fldCharType="end"/>
            </w:r>
          </w:hyperlink>
        </w:p>
        <w:p w:rsidR="0011246E" w:rsidRDefault="00C426AA">
          <w:pPr>
            <w:pStyle w:val="30"/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436230906" w:history="1">
            <w:r w:rsidR="0011246E" w:rsidRPr="00854616">
              <w:rPr>
                <w:rStyle w:val="a3"/>
                <w:rFonts w:ascii="微软雅黑" w:eastAsia="微软雅黑" w:hAnsi="微软雅黑" w:hint="eastAsia"/>
                <w:noProof/>
                <w:lang w:eastAsia="zh-CN"/>
              </w:rPr>
              <w:t>1.2．</w:t>
            </w:r>
            <w:r w:rsidR="0011246E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11246E" w:rsidRPr="00854616">
              <w:rPr>
                <w:rStyle w:val="a3"/>
                <w:rFonts w:ascii="微软雅黑" w:eastAsia="微软雅黑" w:hAnsi="微软雅黑" w:hint="eastAsia"/>
                <w:noProof/>
                <w:lang w:eastAsia="zh-CN"/>
              </w:rPr>
              <w:t>门店详情</w:t>
            </w:r>
            <w:r w:rsidR="0011246E">
              <w:rPr>
                <w:noProof/>
                <w:webHidden/>
              </w:rPr>
              <w:tab/>
            </w:r>
            <w:r w:rsidR="0011246E">
              <w:rPr>
                <w:noProof/>
                <w:webHidden/>
              </w:rPr>
              <w:fldChar w:fldCharType="begin"/>
            </w:r>
            <w:r w:rsidR="0011246E">
              <w:rPr>
                <w:noProof/>
                <w:webHidden/>
              </w:rPr>
              <w:instrText xml:space="preserve"> PAGEREF _Toc436230906 \h </w:instrText>
            </w:r>
            <w:r w:rsidR="0011246E">
              <w:rPr>
                <w:noProof/>
                <w:webHidden/>
              </w:rPr>
            </w:r>
            <w:r w:rsidR="0011246E">
              <w:rPr>
                <w:noProof/>
                <w:webHidden/>
              </w:rPr>
              <w:fldChar w:fldCharType="separate"/>
            </w:r>
            <w:r w:rsidR="0011246E">
              <w:rPr>
                <w:noProof/>
                <w:webHidden/>
              </w:rPr>
              <w:t>7</w:t>
            </w:r>
            <w:r w:rsidR="0011246E">
              <w:rPr>
                <w:noProof/>
                <w:webHidden/>
              </w:rPr>
              <w:fldChar w:fldCharType="end"/>
            </w:r>
          </w:hyperlink>
        </w:p>
        <w:p w:rsidR="0011246E" w:rsidRDefault="00C426AA">
          <w:pPr>
            <w:pStyle w:val="30"/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436230907" w:history="1">
            <w:r w:rsidR="0011246E" w:rsidRPr="00854616">
              <w:rPr>
                <w:rStyle w:val="a3"/>
                <w:rFonts w:ascii="微软雅黑" w:eastAsia="微软雅黑" w:hAnsi="微软雅黑" w:hint="eastAsia"/>
                <w:noProof/>
                <w:lang w:eastAsia="zh-CN"/>
              </w:rPr>
              <w:t>1.3．</w:t>
            </w:r>
            <w:r w:rsidR="0011246E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11246E" w:rsidRPr="00854616">
              <w:rPr>
                <w:rStyle w:val="a3"/>
                <w:rFonts w:ascii="微软雅黑" w:eastAsia="微软雅黑" w:hAnsi="微软雅黑" w:hint="eastAsia"/>
                <w:noProof/>
                <w:lang w:eastAsia="zh-CN"/>
              </w:rPr>
              <w:t>搜索门店</w:t>
            </w:r>
            <w:r w:rsidR="0011246E">
              <w:rPr>
                <w:noProof/>
                <w:webHidden/>
              </w:rPr>
              <w:tab/>
            </w:r>
            <w:r w:rsidR="0011246E">
              <w:rPr>
                <w:noProof/>
                <w:webHidden/>
              </w:rPr>
              <w:fldChar w:fldCharType="begin"/>
            </w:r>
            <w:r w:rsidR="0011246E">
              <w:rPr>
                <w:noProof/>
                <w:webHidden/>
              </w:rPr>
              <w:instrText xml:space="preserve"> PAGEREF _Toc436230907 \h </w:instrText>
            </w:r>
            <w:r w:rsidR="0011246E">
              <w:rPr>
                <w:noProof/>
                <w:webHidden/>
              </w:rPr>
            </w:r>
            <w:r w:rsidR="0011246E">
              <w:rPr>
                <w:noProof/>
                <w:webHidden/>
              </w:rPr>
              <w:fldChar w:fldCharType="separate"/>
            </w:r>
            <w:r w:rsidR="0011246E">
              <w:rPr>
                <w:noProof/>
                <w:webHidden/>
              </w:rPr>
              <w:t>10</w:t>
            </w:r>
            <w:r w:rsidR="0011246E">
              <w:rPr>
                <w:noProof/>
                <w:webHidden/>
              </w:rPr>
              <w:fldChar w:fldCharType="end"/>
            </w:r>
          </w:hyperlink>
        </w:p>
        <w:p w:rsidR="0011246E" w:rsidRDefault="00C426AA">
          <w:pPr>
            <w:pStyle w:val="30"/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436230908" w:history="1">
            <w:r w:rsidR="0011246E" w:rsidRPr="00854616">
              <w:rPr>
                <w:rStyle w:val="a3"/>
                <w:rFonts w:ascii="微软雅黑" w:eastAsia="微软雅黑" w:hAnsi="微软雅黑" w:hint="eastAsia"/>
                <w:noProof/>
                <w:lang w:eastAsia="zh-CN"/>
              </w:rPr>
              <w:t>1.4．</w:t>
            </w:r>
            <w:r w:rsidR="0011246E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11246E" w:rsidRPr="00854616">
              <w:rPr>
                <w:rStyle w:val="a3"/>
                <w:rFonts w:ascii="微软雅黑" w:eastAsia="微软雅黑" w:hAnsi="微软雅黑" w:hint="eastAsia"/>
                <w:noProof/>
                <w:lang w:eastAsia="zh-CN"/>
              </w:rPr>
              <w:t>移动门店</w:t>
            </w:r>
            <w:r w:rsidR="0011246E">
              <w:rPr>
                <w:noProof/>
                <w:webHidden/>
              </w:rPr>
              <w:tab/>
            </w:r>
            <w:r w:rsidR="0011246E">
              <w:rPr>
                <w:noProof/>
                <w:webHidden/>
              </w:rPr>
              <w:fldChar w:fldCharType="begin"/>
            </w:r>
            <w:r w:rsidR="0011246E">
              <w:rPr>
                <w:noProof/>
                <w:webHidden/>
              </w:rPr>
              <w:instrText xml:space="preserve"> PAGEREF _Toc436230908 \h </w:instrText>
            </w:r>
            <w:r w:rsidR="0011246E">
              <w:rPr>
                <w:noProof/>
                <w:webHidden/>
              </w:rPr>
            </w:r>
            <w:r w:rsidR="0011246E">
              <w:rPr>
                <w:noProof/>
                <w:webHidden/>
              </w:rPr>
              <w:fldChar w:fldCharType="separate"/>
            </w:r>
            <w:r w:rsidR="0011246E">
              <w:rPr>
                <w:noProof/>
                <w:webHidden/>
              </w:rPr>
              <w:t>11</w:t>
            </w:r>
            <w:r w:rsidR="0011246E">
              <w:rPr>
                <w:noProof/>
                <w:webHidden/>
              </w:rPr>
              <w:fldChar w:fldCharType="end"/>
            </w:r>
          </w:hyperlink>
        </w:p>
        <w:p w:rsidR="0011246E" w:rsidRDefault="00C426AA">
          <w:pPr>
            <w:pStyle w:val="30"/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436230909" w:history="1">
            <w:r w:rsidR="0011246E" w:rsidRPr="00854616">
              <w:rPr>
                <w:rStyle w:val="a3"/>
                <w:rFonts w:ascii="微软雅黑" w:eastAsia="微软雅黑" w:hAnsi="微软雅黑" w:hint="eastAsia"/>
                <w:noProof/>
                <w:lang w:eastAsia="zh-CN"/>
              </w:rPr>
              <w:t>1.5．</w:t>
            </w:r>
            <w:r w:rsidR="0011246E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11246E" w:rsidRPr="00854616">
              <w:rPr>
                <w:rStyle w:val="a3"/>
                <w:rFonts w:ascii="微软雅黑" w:eastAsia="微软雅黑" w:hAnsi="微软雅黑" w:hint="eastAsia"/>
                <w:noProof/>
                <w:lang w:eastAsia="zh-CN"/>
              </w:rPr>
              <w:t>新建</w:t>
            </w:r>
            <w:r w:rsidR="0011246E" w:rsidRPr="00854616">
              <w:rPr>
                <w:rStyle w:val="a3"/>
                <w:rFonts w:ascii="微软雅黑" w:eastAsia="微软雅黑" w:hAnsi="微软雅黑"/>
                <w:noProof/>
                <w:lang w:eastAsia="zh-CN"/>
              </w:rPr>
              <w:t>/</w:t>
            </w:r>
            <w:r w:rsidR="0011246E" w:rsidRPr="00854616">
              <w:rPr>
                <w:rStyle w:val="a3"/>
                <w:rFonts w:ascii="微软雅黑" w:eastAsia="微软雅黑" w:hAnsi="微软雅黑" w:hint="eastAsia"/>
                <w:noProof/>
                <w:lang w:eastAsia="zh-CN"/>
              </w:rPr>
              <w:t>编辑门店</w:t>
            </w:r>
            <w:r w:rsidR="0011246E">
              <w:rPr>
                <w:noProof/>
                <w:webHidden/>
              </w:rPr>
              <w:tab/>
            </w:r>
            <w:r w:rsidR="0011246E">
              <w:rPr>
                <w:noProof/>
                <w:webHidden/>
              </w:rPr>
              <w:fldChar w:fldCharType="begin"/>
            </w:r>
            <w:r w:rsidR="0011246E">
              <w:rPr>
                <w:noProof/>
                <w:webHidden/>
              </w:rPr>
              <w:instrText xml:space="preserve"> PAGEREF _Toc436230909 \h </w:instrText>
            </w:r>
            <w:r w:rsidR="0011246E">
              <w:rPr>
                <w:noProof/>
                <w:webHidden/>
              </w:rPr>
            </w:r>
            <w:r w:rsidR="0011246E">
              <w:rPr>
                <w:noProof/>
                <w:webHidden/>
              </w:rPr>
              <w:fldChar w:fldCharType="separate"/>
            </w:r>
            <w:r w:rsidR="0011246E">
              <w:rPr>
                <w:noProof/>
                <w:webHidden/>
              </w:rPr>
              <w:t>13</w:t>
            </w:r>
            <w:r w:rsidR="0011246E">
              <w:rPr>
                <w:noProof/>
                <w:webHidden/>
              </w:rPr>
              <w:fldChar w:fldCharType="end"/>
            </w:r>
          </w:hyperlink>
        </w:p>
        <w:p w:rsidR="0011246E" w:rsidRDefault="00C426AA">
          <w:pPr>
            <w:pStyle w:val="30"/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436230910" w:history="1">
            <w:r w:rsidR="0011246E" w:rsidRPr="00854616">
              <w:rPr>
                <w:rStyle w:val="a3"/>
                <w:rFonts w:ascii="微软雅黑" w:eastAsia="微软雅黑" w:hAnsi="微软雅黑" w:hint="eastAsia"/>
                <w:noProof/>
                <w:lang w:eastAsia="zh-CN"/>
              </w:rPr>
              <w:t>1.6．</w:t>
            </w:r>
            <w:r w:rsidR="0011246E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11246E" w:rsidRPr="00854616">
              <w:rPr>
                <w:rStyle w:val="a3"/>
                <w:rFonts w:ascii="微软雅黑" w:eastAsia="微软雅黑" w:hAnsi="微软雅黑" w:hint="eastAsia"/>
                <w:noProof/>
                <w:lang w:eastAsia="zh-CN"/>
              </w:rPr>
              <w:t>权限控制</w:t>
            </w:r>
            <w:r w:rsidR="0011246E">
              <w:rPr>
                <w:noProof/>
                <w:webHidden/>
              </w:rPr>
              <w:tab/>
            </w:r>
            <w:r w:rsidR="0011246E">
              <w:rPr>
                <w:noProof/>
                <w:webHidden/>
              </w:rPr>
              <w:fldChar w:fldCharType="begin"/>
            </w:r>
            <w:r w:rsidR="0011246E">
              <w:rPr>
                <w:noProof/>
                <w:webHidden/>
              </w:rPr>
              <w:instrText xml:space="preserve"> PAGEREF _Toc436230910 \h </w:instrText>
            </w:r>
            <w:r w:rsidR="0011246E">
              <w:rPr>
                <w:noProof/>
                <w:webHidden/>
              </w:rPr>
            </w:r>
            <w:r w:rsidR="0011246E">
              <w:rPr>
                <w:noProof/>
                <w:webHidden/>
              </w:rPr>
              <w:fldChar w:fldCharType="separate"/>
            </w:r>
            <w:r w:rsidR="0011246E">
              <w:rPr>
                <w:noProof/>
                <w:webHidden/>
              </w:rPr>
              <w:t>17</w:t>
            </w:r>
            <w:r w:rsidR="0011246E">
              <w:rPr>
                <w:noProof/>
                <w:webHidden/>
              </w:rPr>
              <w:fldChar w:fldCharType="end"/>
            </w:r>
          </w:hyperlink>
        </w:p>
        <w:p w:rsidR="0011246E" w:rsidRDefault="00C426AA">
          <w:pPr>
            <w:pStyle w:val="20"/>
            <w:tabs>
              <w:tab w:val="left" w:pos="720"/>
              <w:tab w:val="right" w:leader="dot" w:pos="10801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436230911" w:history="1">
            <w:r w:rsidR="0011246E" w:rsidRPr="00854616">
              <w:rPr>
                <w:rStyle w:val="a3"/>
                <w:rFonts w:ascii="微软雅黑" w:eastAsia="微软雅黑" w:hAnsi="微软雅黑"/>
                <w:noProof/>
                <w:lang w:eastAsia="zh-CN"/>
              </w:rPr>
              <w:t>2.</w:t>
            </w:r>
            <w:r w:rsidR="0011246E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11246E" w:rsidRPr="00854616">
              <w:rPr>
                <w:rStyle w:val="a3"/>
                <w:rFonts w:ascii="微软雅黑" w:eastAsia="微软雅黑" w:hAnsi="微软雅黑" w:hint="eastAsia"/>
                <w:noProof/>
                <w:lang w:eastAsia="zh-CN"/>
              </w:rPr>
              <w:t>店员管理</w:t>
            </w:r>
            <w:r w:rsidR="0011246E">
              <w:rPr>
                <w:noProof/>
                <w:webHidden/>
              </w:rPr>
              <w:tab/>
            </w:r>
            <w:r w:rsidR="0011246E">
              <w:rPr>
                <w:noProof/>
                <w:webHidden/>
              </w:rPr>
              <w:fldChar w:fldCharType="begin"/>
            </w:r>
            <w:r w:rsidR="0011246E">
              <w:rPr>
                <w:noProof/>
                <w:webHidden/>
              </w:rPr>
              <w:instrText xml:space="preserve"> PAGEREF _Toc436230911 \h </w:instrText>
            </w:r>
            <w:r w:rsidR="0011246E">
              <w:rPr>
                <w:noProof/>
                <w:webHidden/>
              </w:rPr>
            </w:r>
            <w:r w:rsidR="0011246E">
              <w:rPr>
                <w:noProof/>
                <w:webHidden/>
              </w:rPr>
              <w:fldChar w:fldCharType="separate"/>
            </w:r>
            <w:r w:rsidR="0011246E">
              <w:rPr>
                <w:noProof/>
                <w:webHidden/>
              </w:rPr>
              <w:t>18</w:t>
            </w:r>
            <w:r w:rsidR="0011246E">
              <w:rPr>
                <w:noProof/>
                <w:webHidden/>
              </w:rPr>
              <w:fldChar w:fldCharType="end"/>
            </w:r>
          </w:hyperlink>
        </w:p>
        <w:p w:rsidR="0011246E" w:rsidRDefault="00C426AA">
          <w:pPr>
            <w:pStyle w:val="30"/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436230912" w:history="1">
            <w:r w:rsidR="0011246E" w:rsidRPr="00854616">
              <w:rPr>
                <w:rStyle w:val="a3"/>
                <w:rFonts w:ascii="微软雅黑" w:eastAsia="微软雅黑" w:hAnsi="微软雅黑"/>
                <w:noProof/>
                <w:lang w:eastAsia="zh-CN"/>
              </w:rPr>
              <w:t>2.1.</w:t>
            </w:r>
            <w:r w:rsidR="0011246E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11246E" w:rsidRPr="00854616">
              <w:rPr>
                <w:rStyle w:val="a3"/>
                <w:rFonts w:ascii="微软雅黑" w:eastAsia="微软雅黑" w:hAnsi="微软雅黑" w:hint="eastAsia"/>
                <w:noProof/>
                <w:lang w:eastAsia="zh-CN"/>
              </w:rPr>
              <w:t>店员管理页面</w:t>
            </w:r>
            <w:r w:rsidR="0011246E">
              <w:rPr>
                <w:noProof/>
                <w:webHidden/>
              </w:rPr>
              <w:tab/>
            </w:r>
            <w:r w:rsidR="0011246E">
              <w:rPr>
                <w:noProof/>
                <w:webHidden/>
              </w:rPr>
              <w:fldChar w:fldCharType="begin"/>
            </w:r>
            <w:r w:rsidR="0011246E">
              <w:rPr>
                <w:noProof/>
                <w:webHidden/>
              </w:rPr>
              <w:instrText xml:space="preserve"> PAGEREF _Toc436230912 \h </w:instrText>
            </w:r>
            <w:r w:rsidR="0011246E">
              <w:rPr>
                <w:noProof/>
                <w:webHidden/>
              </w:rPr>
            </w:r>
            <w:r w:rsidR="0011246E">
              <w:rPr>
                <w:noProof/>
                <w:webHidden/>
              </w:rPr>
              <w:fldChar w:fldCharType="separate"/>
            </w:r>
            <w:r w:rsidR="0011246E">
              <w:rPr>
                <w:noProof/>
                <w:webHidden/>
              </w:rPr>
              <w:t>18</w:t>
            </w:r>
            <w:r w:rsidR="0011246E">
              <w:rPr>
                <w:noProof/>
                <w:webHidden/>
              </w:rPr>
              <w:fldChar w:fldCharType="end"/>
            </w:r>
          </w:hyperlink>
        </w:p>
        <w:p w:rsidR="0011246E" w:rsidRDefault="00C426AA">
          <w:pPr>
            <w:pStyle w:val="30"/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436230913" w:history="1">
            <w:r w:rsidR="0011246E" w:rsidRPr="00854616">
              <w:rPr>
                <w:rStyle w:val="a3"/>
                <w:rFonts w:ascii="微软雅黑" w:eastAsia="微软雅黑" w:hAnsi="微软雅黑"/>
                <w:noProof/>
                <w:lang w:eastAsia="zh-CN"/>
              </w:rPr>
              <w:t>2.2.</w:t>
            </w:r>
            <w:r w:rsidR="0011246E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11246E" w:rsidRPr="00854616">
              <w:rPr>
                <w:rStyle w:val="a3"/>
                <w:rFonts w:ascii="微软雅黑" w:eastAsia="微软雅黑" w:hAnsi="微软雅黑" w:hint="eastAsia"/>
                <w:noProof/>
                <w:lang w:eastAsia="zh-CN"/>
              </w:rPr>
              <w:t>查看店员</w:t>
            </w:r>
            <w:r w:rsidR="0011246E">
              <w:rPr>
                <w:noProof/>
                <w:webHidden/>
              </w:rPr>
              <w:tab/>
            </w:r>
            <w:r w:rsidR="0011246E">
              <w:rPr>
                <w:noProof/>
                <w:webHidden/>
              </w:rPr>
              <w:fldChar w:fldCharType="begin"/>
            </w:r>
            <w:r w:rsidR="0011246E">
              <w:rPr>
                <w:noProof/>
                <w:webHidden/>
              </w:rPr>
              <w:instrText xml:space="preserve"> PAGEREF _Toc436230913 \h </w:instrText>
            </w:r>
            <w:r w:rsidR="0011246E">
              <w:rPr>
                <w:noProof/>
                <w:webHidden/>
              </w:rPr>
            </w:r>
            <w:r w:rsidR="0011246E">
              <w:rPr>
                <w:noProof/>
                <w:webHidden/>
              </w:rPr>
              <w:fldChar w:fldCharType="separate"/>
            </w:r>
            <w:r w:rsidR="0011246E">
              <w:rPr>
                <w:noProof/>
                <w:webHidden/>
              </w:rPr>
              <w:t>19</w:t>
            </w:r>
            <w:r w:rsidR="0011246E">
              <w:rPr>
                <w:noProof/>
                <w:webHidden/>
              </w:rPr>
              <w:fldChar w:fldCharType="end"/>
            </w:r>
          </w:hyperlink>
        </w:p>
        <w:p w:rsidR="0011246E" w:rsidRDefault="00C426AA">
          <w:pPr>
            <w:pStyle w:val="30"/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436230914" w:history="1">
            <w:r w:rsidR="0011246E" w:rsidRPr="00854616">
              <w:rPr>
                <w:rStyle w:val="a3"/>
                <w:rFonts w:ascii="微软雅黑" w:eastAsia="微软雅黑" w:hAnsi="微软雅黑"/>
                <w:noProof/>
                <w:lang w:eastAsia="zh-CN"/>
              </w:rPr>
              <w:t>2.3.</w:t>
            </w:r>
            <w:r w:rsidR="0011246E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11246E" w:rsidRPr="00854616">
              <w:rPr>
                <w:rStyle w:val="a3"/>
                <w:rFonts w:ascii="微软雅黑" w:eastAsia="微软雅黑" w:hAnsi="微软雅黑" w:hint="eastAsia"/>
                <w:noProof/>
                <w:lang w:eastAsia="zh-CN"/>
              </w:rPr>
              <w:t>新增店员</w:t>
            </w:r>
            <w:r w:rsidR="0011246E">
              <w:rPr>
                <w:noProof/>
                <w:webHidden/>
              </w:rPr>
              <w:tab/>
            </w:r>
            <w:r w:rsidR="0011246E">
              <w:rPr>
                <w:noProof/>
                <w:webHidden/>
              </w:rPr>
              <w:fldChar w:fldCharType="begin"/>
            </w:r>
            <w:r w:rsidR="0011246E">
              <w:rPr>
                <w:noProof/>
                <w:webHidden/>
              </w:rPr>
              <w:instrText xml:space="preserve"> PAGEREF _Toc436230914 \h </w:instrText>
            </w:r>
            <w:r w:rsidR="0011246E">
              <w:rPr>
                <w:noProof/>
                <w:webHidden/>
              </w:rPr>
            </w:r>
            <w:r w:rsidR="0011246E">
              <w:rPr>
                <w:noProof/>
                <w:webHidden/>
              </w:rPr>
              <w:fldChar w:fldCharType="separate"/>
            </w:r>
            <w:r w:rsidR="0011246E">
              <w:rPr>
                <w:noProof/>
                <w:webHidden/>
              </w:rPr>
              <w:t>20</w:t>
            </w:r>
            <w:r w:rsidR="0011246E">
              <w:rPr>
                <w:noProof/>
                <w:webHidden/>
              </w:rPr>
              <w:fldChar w:fldCharType="end"/>
            </w:r>
          </w:hyperlink>
        </w:p>
        <w:p w:rsidR="0011246E" w:rsidRDefault="00C426AA">
          <w:pPr>
            <w:pStyle w:val="30"/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436230915" w:history="1">
            <w:r w:rsidR="0011246E" w:rsidRPr="00854616">
              <w:rPr>
                <w:rStyle w:val="a3"/>
                <w:rFonts w:ascii="微软雅黑" w:eastAsia="微软雅黑" w:hAnsi="微软雅黑"/>
                <w:noProof/>
                <w:lang w:eastAsia="zh-CN"/>
              </w:rPr>
              <w:t>2.4.</w:t>
            </w:r>
            <w:r w:rsidR="0011246E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11246E" w:rsidRPr="00854616">
              <w:rPr>
                <w:rStyle w:val="a3"/>
                <w:rFonts w:ascii="微软雅黑" w:eastAsia="微软雅黑" w:hAnsi="微软雅黑" w:hint="eastAsia"/>
                <w:noProof/>
                <w:lang w:eastAsia="zh-CN"/>
              </w:rPr>
              <w:t>批量新增店员</w:t>
            </w:r>
            <w:r w:rsidR="0011246E">
              <w:rPr>
                <w:noProof/>
                <w:webHidden/>
              </w:rPr>
              <w:tab/>
            </w:r>
            <w:r w:rsidR="0011246E">
              <w:rPr>
                <w:noProof/>
                <w:webHidden/>
              </w:rPr>
              <w:fldChar w:fldCharType="begin"/>
            </w:r>
            <w:r w:rsidR="0011246E">
              <w:rPr>
                <w:noProof/>
                <w:webHidden/>
              </w:rPr>
              <w:instrText xml:space="preserve"> PAGEREF _Toc436230915 \h </w:instrText>
            </w:r>
            <w:r w:rsidR="0011246E">
              <w:rPr>
                <w:noProof/>
                <w:webHidden/>
              </w:rPr>
            </w:r>
            <w:r w:rsidR="0011246E">
              <w:rPr>
                <w:noProof/>
                <w:webHidden/>
              </w:rPr>
              <w:fldChar w:fldCharType="separate"/>
            </w:r>
            <w:r w:rsidR="0011246E">
              <w:rPr>
                <w:noProof/>
                <w:webHidden/>
              </w:rPr>
              <w:t>21</w:t>
            </w:r>
            <w:r w:rsidR="0011246E">
              <w:rPr>
                <w:noProof/>
                <w:webHidden/>
              </w:rPr>
              <w:fldChar w:fldCharType="end"/>
            </w:r>
          </w:hyperlink>
        </w:p>
        <w:p w:rsidR="0011246E" w:rsidRDefault="00C426AA">
          <w:pPr>
            <w:pStyle w:val="30"/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436230916" w:history="1">
            <w:r w:rsidR="0011246E" w:rsidRPr="00854616">
              <w:rPr>
                <w:rStyle w:val="a3"/>
                <w:rFonts w:ascii="微软雅黑" w:eastAsia="微软雅黑" w:hAnsi="微软雅黑"/>
                <w:noProof/>
                <w:lang w:eastAsia="zh-CN"/>
              </w:rPr>
              <w:t>2.5.</w:t>
            </w:r>
            <w:r w:rsidR="0011246E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11246E" w:rsidRPr="00854616">
              <w:rPr>
                <w:rStyle w:val="a3"/>
                <w:rFonts w:ascii="微软雅黑" w:eastAsia="微软雅黑" w:hAnsi="微软雅黑" w:hint="eastAsia"/>
                <w:noProof/>
                <w:lang w:eastAsia="zh-CN"/>
              </w:rPr>
              <w:t>编辑店员</w:t>
            </w:r>
            <w:r w:rsidR="0011246E">
              <w:rPr>
                <w:noProof/>
                <w:webHidden/>
              </w:rPr>
              <w:tab/>
            </w:r>
            <w:r w:rsidR="0011246E">
              <w:rPr>
                <w:noProof/>
                <w:webHidden/>
              </w:rPr>
              <w:fldChar w:fldCharType="begin"/>
            </w:r>
            <w:r w:rsidR="0011246E">
              <w:rPr>
                <w:noProof/>
                <w:webHidden/>
              </w:rPr>
              <w:instrText xml:space="preserve"> PAGEREF _Toc436230916 \h </w:instrText>
            </w:r>
            <w:r w:rsidR="0011246E">
              <w:rPr>
                <w:noProof/>
                <w:webHidden/>
              </w:rPr>
            </w:r>
            <w:r w:rsidR="0011246E">
              <w:rPr>
                <w:noProof/>
                <w:webHidden/>
              </w:rPr>
              <w:fldChar w:fldCharType="separate"/>
            </w:r>
            <w:r w:rsidR="0011246E">
              <w:rPr>
                <w:noProof/>
                <w:webHidden/>
              </w:rPr>
              <w:t>23</w:t>
            </w:r>
            <w:r w:rsidR="0011246E">
              <w:rPr>
                <w:noProof/>
                <w:webHidden/>
              </w:rPr>
              <w:fldChar w:fldCharType="end"/>
            </w:r>
          </w:hyperlink>
        </w:p>
        <w:p w:rsidR="0011246E" w:rsidRDefault="00C426AA">
          <w:pPr>
            <w:pStyle w:val="30"/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436230917" w:history="1">
            <w:r w:rsidR="0011246E" w:rsidRPr="00854616">
              <w:rPr>
                <w:rStyle w:val="a3"/>
                <w:rFonts w:ascii="微软雅黑" w:eastAsia="微软雅黑" w:hAnsi="微软雅黑"/>
                <w:noProof/>
                <w:lang w:eastAsia="zh-CN"/>
              </w:rPr>
              <w:t>2.6.</w:t>
            </w:r>
            <w:r w:rsidR="0011246E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11246E" w:rsidRPr="00854616">
              <w:rPr>
                <w:rStyle w:val="a3"/>
                <w:rFonts w:ascii="微软雅黑" w:eastAsia="微软雅黑" w:hAnsi="微软雅黑" w:hint="eastAsia"/>
                <w:noProof/>
                <w:lang w:eastAsia="zh-CN"/>
              </w:rPr>
              <w:t>修改密码</w:t>
            </w:r>
            <w:r w:rsidR="0011246E">
              <w:rPr>
                <w:noProof/>
                <w:webHidden/>
              </w:rPr>
              <w:tab/>
            </w:r>
            <w:r w:rsidR="0011246E">
              <w:rPr>
                <w:noProof/>
                <w:webHidden/>
              </w:rPr>
              <w:fldChar w:fldCharType="begin"/>
            </w:r>
            <w:r w:rsidR="0011246E">
              <w:rPr>
                <w:noProof/>
                <w:webHidden/>
              </w:rPr>
              <w:instrText xml:space="preserve"> PAGEREF _Toc436230917 \h </w:instrText>
            </w:r>
            <w:r w:rsidR="0011246E">
              <w:rPr>
                <w:noProof/>
                <w:webHidden/>
              </w:rPr>
            </w:r>
            <w:r w:rsidR="0011246E">
              <w:rPr>
                <w:noProof/>
                <w:webHidden/>
              </w:rPr>
              <w:fldChar w:fldCharType="separate"/>
            </w:r>
            <w:r w:rsidR="0011246E">
              <w:rPr>
                <w:noProof/>
                <w:webHidden/>
              </w:rPr>
              <w:t>24</w:t>
            </w:r>
            <w:r w:rsidR="0011246E">
              <w:rPr>
                <w:noProof/>
                <w:webHidden/>
              </w:rPr>
              <w:fldChar w:fldCharType="end"/>
            </w:r>
          </w:hyperlink>
        </w:p>
        <w:p w:rsidR="0011246E" w:rsidRDefault="00C426AA">
          <w:pPr>
            <w:pStyle w:val="30"/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436230918" w:history="1">
            <w:r w:rsidR="0011246E" w:rsidRPr="00854616">
              <w:rPr>
                <w:rStyle w:val="a3"/>
                <w:rFonts w:ascii="微软雅黑" w:eastAsia="微软雅黑" w:hAnsi="微软雅黑"/>
                <w:noProof/>
                <w:lang w:eastAsia="zh-CN"/>
              </w:rPr>
              <w:t>2.7.</w:t>
            </w:r>
            <w:r w:rsidR="0011246E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11246E" w:rsidRPr="00854616">
              <w:rPr>
                <w:rStyle w:val="a3"/>
                <w:rFonts w:ascii="微软雅黑" w:eastAsia="微软雅黑" w:hAnsi="微软雅黑" w:hint="eastAsia"/>
                <w:noProof/>
                <w:lang w:eastAsia="zh-CN"/>
              </w:rPr>
              <w:t>停用店员账号</w:t>
            </w:r>
            <w:r w:rsidR="0011246E">
              <w:rPr>
                <w:noProof/>
                <w:webHidden/>
              </w:rPr>
              <w:tab/>
            </w:r>
            <w:r w:rsidR="0011246E">
              <w:rPr>
                <w:noProof/>
                <w:webHidden/>
              </w:rPr>
              <w:fldChar w:fldCharType="begin"/>
            </w:r>
            <w:r w:rsidR="0011246E">
              <w:rPr>
                <w:noProof/>
                <w:webHidden/>
              </w:rPr>
              <w:instrText xml:space="preserve"> PAGEREF _Toc436230918 \h </w:instrText>
            </w:r>
            <w:r w:rsidR="0011246E">
              <w:rPr>
                <w:noProof/>
                <w:webHidden/>
              </w:rPr>
            </w:r>
            <w:r w:rsidR="0011246E">
              <w:rPr>
                <w:noProof/>
                <w:webHidden/>
              </w:rPr>
              <w:fldChar w:fldCharType="separate"/>
            </w:r>
            <w:r w:rsidR="0011246E">
              <w:rPr>
                <w:noProof/>
                <w:webHidden/>
              </w:rPr>
              <w:t>24</w:t>
            </w:r>
            <w:r w:rsidR="0011246E">
              <w:rPr>
                <w:noProof/>
                <w:webHidden/>
              </w:rPr>
              <w:fldChar w:fldCharType="end"/>
            </w:r>
          </w:hyperlink>
        </w:p>
        <w:p w:rsidR="0011246E" w:rsidRDefault="00C426AA">
          <w:pPr>
            <w:pStyle w:val="30"/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436230919" w:history="1">
            <w:r w:rsidR="0011246E" w:rsidRPr="00854616">
              <w:rPr>
                <w:rStyle w:val="a3"/>
                <w:rFonts w:ascii="微软雅黑" w:eastAsia="微软雅黑" w:hAnsi="微软雅黑"/>
                <w:noProof/>
                <w:lang w:eastAsia="zh-CN"/>
              </w:rPr>
              <w:t>2.8.</w:t>
            </w:r>
            <w:r w:rsidR="0011246E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11246E" w:rsidRPr="00854616">
              <w:rPr>
                <w:rStyle w:val="a3"/>
                <w:rFonts w:ascii="微软雅黑" w:eastAsia="微软雅黑" w:hAnsi="微软雅黑" w:hint="eastAsia"/>
                <w:noProof/>
                <w:lang w:eastAsia="zh-CN"/>
              </w:rPr>
              <w:t>角色管理</w:t>
            </w:r>
            <w:r w:rsidR="0011246E">
              <w:rPr>
                <w:noProof/>
                <w:webHidden/>
              </w:rPr>
              <w:tab/>
            </w:r>
            <w:r w:rsidR="0011246E">
              <w:rPr>
                <w:noProof/>
                <w:webHidden/>
              </w:rPr>
              <w:fldChar w:fldCharType="begin"/>
            </w:r>
            <w:r w:rsidR="0011246E">
              <w:rPr>
                <w:noProof/>
                <w:webHidden/>
              </w:rPr>
              <w:instrText xml:space="preserve"> PAGEREF _Toc436230919 \h </w:instrText>
            </w:r>
            <w:r w:rsidR="0011246E">
              <w:rPr>
                <w:noProof/>
                <w:webHidden/>
              </w:rPr>
            </w:r>
            <w:r w:rsidR="0011246E">
              <w:rPr>
                <w:noProof/>
                <w:webHidden/>
              </w:rPr>
              <w:fldChar w:fldCharType="separate"/>
            </w:r>
            <w:r w:rsidR="0011246E">
              <w:rPr>
                <w:noProof/>
                <w:webHidden/>
              </w:rPr>
              <w:t>25</w:t>
            </w:r>
            <w:r w:rsidR="0011246E">
              <w:rPr>
                <w:noProof/>
                <w:webHidden/>
              </w:rPr>
              <w:fldChar w:fldCharType="end"/>
            </w:r>
          </w:hyperlink>
        </w:p>
        <w:p w:rsidR="0011246E" w:rsidRDefault="00C426AA">
          <w:pPr>
            <w:pStyle w:val="30"/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436230920" w:history="1">
            <w:r w:rsidR="0011246E" w:rsidRPr="00854616">
              <w:rPr>
                <w:rStyle w:val="a3"/>
                <w:rFonts w:ascii="微软雅黑" w:eastAsia="微软雅黑" w:hAnsi="微软雅黑"/>
                <w:noProof/>
                <w:lang w:eastAsia="zh-CN"/>
              </w:rPr>
              <w:t>2.9.</w:t>
            </w:r>
            <w:r w:rsidR="0011246E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11246E" w:rsidRPr="00854616">
              <w:rPr>
                <w:rStyle w:val="a3"/>
                <w:rFonts w:ascii="微软雅黑" w:eastAsia="微软雅黑" w:hAnsi="微软雅黑" w:hint="eastAsia"/>
                <w:noProof/>
                <w:lang w:eastAsia="zh-CN"/>
              </w:rPr>
              <w:t>权限管理</w:t>
            </w:r>
            <w:r w:rsidR="0011246E">
              <w:rPr>
                <w:noProof/>
                <w:webHidden/>
              </w:rPr>
              <w:tab/>
            </w:r>
            <w:r w:rsidR="0011246E">
              <w:rPr>
                <w:noProof/>
                <w:webHidden/>
              </w:rPr>
              <w:fldChar w:fldCharType="begin"/>
            </w:r>
            <w:r w:rsidR="0011246E">
              <w:rPr>
                <w:noProof/>
                <w:webHidden/>
              </w:rPr>
              <w:instrText xml:space="preserve"> PAGEREF _Toc436230920 \h </w:instrText>
            </w:r>
            <w:r w:rsidR="0011246E">
              <w:rPr>
                <w:noProof/>
                <w:webHidden/>
              </w:rPr>
            </w:r>
            <w:r w:rsidR="0011246E">
              <w:rPr>
                <w:noProof/>
                <w:webHidden/>
              </w:rPr>
              <w:fldChar w:fldCharType="separate"/>
            </w:r>
            <w:r w:rsidR="0011246E">
              <w:rPr>
                <w:noProof/>
                <w:webHidden/>
              </w:rPr>
              <w:t>27</w:t>
            </w:r>
            <w:r w:rsidR="0011246E">
              <w:rPr>
                <w:noProof/>
                <w:webHidden/>
              </w:rPr>
              <w:fldChar w:fldCharType="end"/>
            </w:r>
          </w:hyperlink>
        </w:p>
        <w:p w:rsidR="0011246E" w:rsidRDefault="008E47FE" w:rsidP="00E31F05">
          <w:pPr>
            <w:rPr>
              <w:rFonts w:ascii="微软雅黑" w:eastAsia="微软雅黑" w:hAnsi="微软雅黑"/>
              <w:b/>
              <w:bCs/>
              <w:sz w:val="21"/>
              <w:szCs w:val="21"/>
              <w:lang w:val="zh-CN"/>
            </w:rPr>
          </w:pPr>
          <w:r w:rsidRPr="00D46052">
            <w:rPr>
              <w:rFonts w:ascii="微软雅黑" w:eastAsia="微软雅黑" w:hAnsi="微软雅黑"/>
              <w:b/>
              <w:bCs/>
              <w:sz w:val="21"/>
              <w:szCs w:val="21"/>
              <w:lang w:val="zh-CN"/>
            </w:rPr>
            <w:fldChar w:fldCharType="end"/>
          </w:r>
        </w:p>
        <w:p w:rsidR="0011246E" w:rsidRDefault="0011246E" w:rsidP="00E31F05">
          <w:pPr>
            <w:rPr>
              <w:rFonts w:ascii="微软雅黑" w:eastAsia="微软雅黑" w:hAnsi="微软雅黑"/>
              <w:b/>
              <w:bCs/>
              <w:sz w:val="21"/>
              <w:szCs w:val="21"/>
              <w:lang w:val="zh-CN"/>
            </w:rPr>
          </w:pPr>
        </w:p>
        <w:p w:rsidR="008E47FE" w:rsidRPr="00D46052" w:rsidRDefault="00C426AA" w:rsidP="00E31F05">
          <w:pPr>
            <w:rPr>
              <w:rFonts w:ascii="微软雅黑" w:eastAsia="微软雅黑" w:hAnsi="微软雅黑"/>
              <w:b/>
              <w:bCs/>
              <w:lang w:val="zh-CN"/>
            </w:rPr>
          </w:pPr>
        </w:p>
      </w:sdtContent>
    </w:sdt>
    <w:p w:rsidR="00E57BD3" w:rsidRPr="00D46052" w:rsidRDefault="00E57BD3" w:rsidP="008E47FE">
      <w:pPr>
        <w:pStyle w:val="AxureHiddenParagraph0"/>
        <w:rPr>
          <w:rFonts w:ascii="微软雅黑" w:eastAsia="微软雅黑" w:hAnsi="微软雅黑"/>
          <w:lang w:eastAsia="zh-CN"/>
        </w:rPr>
      </w:pPr>
    </w:p>
    <w:p w:rsidR="00E57BD3" w:rsidRPr="00D46052" w:rsidRDefault="00E57BD3" w:rsidP="0024259F">
      <w:pPr>
        <w:pStyle w:val="1"/>
        <w:numPr>
          <w:ilvl w:val="0"/>
          <w:numId w:val="11"/>
        </w:numPr>
        <w:rPr>
          <w:rFonts w:ascii="微软雅黑" w:eastAsia="微软雅黑" w:hAnsi="微软雅黑"/>
          <w:lang w:eastAsia="zh-CN"/>
        </w:rPr>
      </w:pPr>
      <w:bookmarkStart w:id="0" w:name="_Toc436230898"/>
      <w:r w:rsidRPr="00D46052">
        <w:rPr>
          <w:rFonts w:ascii="微软雅黑" w:eastAsia="微软雅黑" w:hAnsi="微软雅黑" w:hint="eastAsia"/>
          <w:lang w:eastAsia="zh-CN"/>
        </w:rPr>
        <w:lastRenderedPageBreak/>
        <w:t>需求</w:t>
      </w:r>
      <w:r w:rsidRPr="00D46052">
        <w:rPr>
          <w:rFonts w:ascii="微软雅黑" w:eastAsia="微软雅黑" w:hAnsi="微软雅黑"/>
          <w:lang w:eastAsia="zh-CN"/>
        </w:rPr>
        <w:t>概述</w:t>
      </w:r>
      <w:bookmarkEnd w:id="0"/>
    </w:p>
    <w:p w:rsidR="00E57BD3" w:rsidRPr="00D46052" w:rsidRDefault="00E57BD3" w:rsidP="00B33A4E">
      <w:pPr>
        <w:ind w:firstLineChars="393" w:firstLine="825"/>
        <w:rPr>
          <w:rFonts w:ascii="微软雅黑" w:eastAsia="微软雅黑" w:hAnsi="微软雅黑"/>
          <w:sz w:val="21"/>
          <w:szCs w:val="21"/>
          <w:lang w:eastAsia="zh-CN"/>
        </w:rPr>
      </w:pP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此文档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主要包含以下两部分功能</w:t>
      </w:r>
      <w:r w:rsidR="00A52961"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的描述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：</w:t>
      </w:r>
    </w:p>
    <w:p w:rsidR="00E57BD3" w:rsidRPr="00D46052" w:rsidRDefault="00E57BD3" w:rsidP="00B33A4E">
      <w:pPr>
        <w:pStyle w:val="ab"/>
        <w:numPr>
          <w:ilvl w:val="0"/>
          <w:numId w:val="18"/>
        </w:numPr>
        <w:ind w:firstLineChars="193" w:firstLine="405"/>
        <w:rPr>
          <w:rFonts w:ascii="微软雅黑" w:eastAsia="微软雅黑" w:hAnsi="微软雅黑"/>
          <w:b/>
          <w:sz w:val="21"/>
          <w:szCs w:val="21"/>
          <w:lang w:eastAsia="zh-CN"/>
        </w:rPr>
      </w:pPr>
      <w:r w:rsidRPr="00D46052">
        <w:rPr>
          <w:rFonts w:ascii="微软雅黑" w:eastAsia="微软雅黑" w:hAnsi="微软雅黑" w:hint="eastAsia"/>
          <w:b/>
          <w:sz w:val="21"/>
          <w:szCs w:val="21"/>
          <w:lang w:eastAsia="zh-CN"/>
        </w:rPr>
        <w:t>门店</w:t>
      </w:r>
      <w:r w:rsidRPr="00D46052">
        <w:rPr>
          <w:rFonts w:ascii="微软雅黑" w:eastAsia="微软雅黑" w:hAnsi="微软雅黑"/>
          <w:b/>
          <w:sz w:val="21"/>
          <w:szCs w:val="21"/>
          <w:lang w:eastAsia="zh-CN"/>
        </w:rPr>
        <w:t>管理</w:t>
      </w:r>
    </w:p>
    <w:p w:rsidR="00C13AE0" w:rsidRPr="00D46052" w:rsidRDefault="00C13AE0" w:rsidP="00B33A4E">
      <w:pPr>
        <w:pStyle w:val="ab"/>
        <w:ind w:left="360" w:firstLineChars="193" w:firstLine="405"/>
        <w:rPr>
          <w:rFonts w:ascii="微软雅黑" w:eastAsia="微软雅黑" w:hAnsi="微软雅黑"/>
          <w:sz w:val="21"/>
          <w:szCs w:val="21"/>
          <w:lang w:eastAsia="zh-CN"/>
        </w:rPr>
      </w:pP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门店管理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为</w:t>
      </w: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O2O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平台的基础功能，例如：</w:t>
      </w: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卡券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的发行/</w:t>
      </w: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使用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、</w:t>
      </w:r>
      <w:r w:rsidR="00B33A4E"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商家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后台的账号</w:t>
      </w:r>
      <w:r w:rsidR="00B33A4E"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创建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等都</w:t>
      </w:r>
      <w:r w:rsidR="00B33A4E"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需要</w:t>
      </w:r>
      <w:r w:rsidR="00B33A4E" w:rsidRPr="00D46052">
        <w:rPr>
          <w:rFonts w:ascii="微软雅黑" w:eastAsia="微软雅黑" w:hAnsi="微软雅黑"/>
          <w:sz w:val="21"/>
          <w:szCs w:val="21"/>
          <w:lang w:eastAsia="zh-CN"/>
        </w:rPr>
        <w:t>门店信息。</w:t>
      </w:r>
    </w:p>
    <w:p w:rsidR="00E57BD3" w:rsidRPr="00D46052" w:rsidRDefault="00B33A4E" w:rsidP="00B33A4E">
      <w:pPr>
        <w:pStyle w:val="ab"/>
        <w:ind w:left="360" w:firstLineChars="193" w:firstLine="405"/>
        <w:rPr>
          <w:rFonts w:ascii="微软雅黑" w:eastAsia="微软雅黑" w:hAnsi="微软雅黑"/>
          <w:sz w:val="21"/>
          <w:szCs w:val="21"/>
          <w:lang w:eastAsia="zh-CN"/>
        </w:rPr>
      </w:pP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门店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管理中</w:t>
      </w:r>
      <w:r w:rsidR="00E57BD3"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包括添加</w:t>
      </w:r>
      <w:r w:rsidR="00E57BD3" w:rsidRPr="00D46052">
        <w:rPr>
          <w:rFonts w:ascii="微软雅黑" w:eastAsia="微软雅黑" w:hAnsi="微软雅黑"/>
          <w:sz w:val="21"/>
          <w:szCs w:val="21"/>
          <w:lang w:eastAsia="zh-CN"/>
        </w:rPr>
        <w:t>门店、添加店员、管理店员</w:t>
      </w:r>
      <w:r w:rsidR="00E57BD3"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、</w:t>
      </w:r>
      <w:r w:rsidR="00E57BD3" w:rsidRPr="00D46052">
        <w:rPr>
          <w:rFonts w:ascii="微软雅黑" w:eastAsia="微软雅黑" w:hAnsi="微软雅黑"/>
          <w:sz w:val="21"/>
          <w:szCs w:val="21"/>
          <w:lang w:eastAsia="zh-CN"/>
        </w:rPr>
        <w:t>管理店员权限等功能。</w:t>
      </w:r>
    </w:p>
    <w:p w:rsidR="00E57BD3" w:rsidRPr="00D46052" w:rsidRDefault="00E57BD3" w:rsidP="00B33A4E">
      <w:pPr>
        <w:pStyle w:val="ab"/>
        <w:numPr>
          <w:ilvl w:val="0"/>
          <w:numId w:val="18"/>
        </w:numPr>
        <w:ind w:firstLineChars="193" w:firstLine="405"/>
        <w:rPr>
          <w:rFonts w:ascii="微软雅黑" w:eastAsia="微软雅黑" w:hAnsi="微软雅黑"/>
          <w:b/>
          <w:sz w:val="21"/>
          <w:szCs w:val="21"/>
          <w:lang w:eastAsia="zh-CN"/>
        </w:rPr>
      </w:pPr>
      <w:r w:rsidRPr="00D46052">
        <w:rPr>
          <w:rFonts w:ascii="微软雅黑" w:eastAsia="微软雅黑" w:hAnsi="微软雅黑" w:hint="eastAsia"/>
          <w:b/>
          <w:sz w:val="21"/>
          <w:szCs w:val="21"/>
          <w:lang w:eastAsia="zh-CN"/>
        </w:rPr>
        <w:t>核销</w:t>
      </w:r>
      <w:r w:rsidRPr="00D46052">
        <w:rPr>
          <w:rFonts w:ascii="微软雅黑" w:eastAsia="微软雅黑" w:hAnsi="微软雅黑"/>
          <w:b/>
          <w:sz w:val="21"/>
          <w:szCs w:val="21"/>
          <w:lang w:eastAsia="zh-CN"/>
        </w:rPr>
        <w:t>APP</w:t>
      </w:r>
    </w:p>
    <w:p w:rsidR="00E57BD3" w:rsidRPr="00D46052" w:rsidRDefault="00E57BD3" w:rsidP="00B33A4E">
      <w:pPr>
        <w:pStyle w:val="ab"/>
        <w:ind w:left="360" w:firstLineChars="193" w:firstLine="405"/>
        <w:rPr>
          <w:rFonts w:ascii="微软雅黑" w:eastAsia="微软雅黑" w:hAnsi="微软雅黑"/>
          <w:sz w:val="21"/>
          <w:szCs w:val="21"/>
          <w:lang w:eastAsia="zh-CN"/>
        </w:rPr>
      </w:pP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为实现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O2O闭环，</w:t>
      </w: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线上发行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的优惠券，在线</w:t>
      </w: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下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通过核销APP</w:t>
      </w: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完成优惠券的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使用</w:t>
      </w: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。</w:t>
      </w:r>
    </w:p>
    <w:p w:rsidR="002037E8" w:rsidRPr="00DA20C8" w:rsidRDefault="00E57BD3" w:rsidP="00DA20C8">
      <w:pPr>
        <w:pStyle w:val="ab"/>
        <w:ind w:left="360" w:firstLineChars="193" w:firstLine="405"/>
        <w:rPr>
          <w:rFonts w:ascii="微软雅黑" w:eastAsia="微软雅黑" w:hAnsi="微软雅黑"/>
          <w:sz w:val="21"/>
          <w:szCs w:val="21"/>
          <w:lang w:eastAsia="zh-CN"/>
        </w:rPr>
      </w:pP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此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APP主要包含的功能：通过扫描</w:t>
      </w: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卡券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二维码</w:t>
      </w: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，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或录入卡券号对卡券进行核销。</w:t>
      </w:r>
    </w:p>
    <w:p w:rsidR="00062502" w:rsidRDefault="00062502" w:rsidP="002037E8">
      <w:pPr>
        <w:pStyle w:val="ab"/>
        <w:ind w:left="360" w:firstLineChars="193" w:firstLine="405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/>
          <w:noProof/>
          <w:sz w:val="21"/>
          <w:szCs w:val="21"/>
          <w:lang w:eastAsia="zh-CN"/>
        </w:rPr>
        <w:drawing>
          <wp:inline distT="0" distB="0" distL="0" distR="0">
            <wp:extent cx="6578206" cy="4114800"/>
            <wp:effectExtent l="0" t="0" r="0" b="0"/>
            <wp:docPr id="4" name="图片 4" descr="C:\Users\Administrator\Desktop\门店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门店.b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641" cy="4116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502" w:rsidRDefault="00062502" w:rsidP="00062502">
      <w:pPr>
        <w:pStyle w:val="ab"/>
        <w:ind w:left="360" w:firstLineChars="193" w:firstLine="405"/>
        <w:jc w:val="center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(门店</w:t>
      </w:r>
      <w:r>
        <w:rPr>
          <w:rFonts w:ascii="微软雅黑" w:eastAsia="微软雅黑" w:hAnsi="微软雅黑"/>
          <w:sz w:val="21"/>
          <w:szCs w:val="21"/>
          <w:lang w:eastAsia="zh-CN"/>
        </w:rPr>
        <w:t>思维导图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)</w:t>
      </w:r>
    </w:p>
    <w:p w:rsidR="00DA20C8" w:rsidRPr="00DA20C8" w:rsidRDefault="00DA20C8" w:rsidP="00DA20C8">
      <w:pPr>
        <w:pStyle w:val="ab"/>
        <w:ind w:left="360" w:firstLineChars="193" w:firstLine="405"/>
        <w:rPr>
          <w:rFonts w:ascii="微软雅黑" w:eastAsia="微软雅黑" w:hAnsi="微软雅黑"/>
          <w:sz w:val="21"/>
          <w:szCs w:val="21"/>
          <w:lang w:eastAsia="zh-CN"/>
        </w:rPr>
      </w:pP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注意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：此系统中所有页面均需根据宽窄屏进行自适应显示。</w:t>
      </w:r>
    </w:p>
    <w:p w:rsidR="002031D8" w:rsidRPr="00D46052" w:rsidRDefault="002031D8" w:rsidP="002031D8">
      <w:pPr>
        <w:pStyle w:val="1"/>
        <w:numPr>
          <w:ilvl w:val="0"/>
          <w:numId w:val="11"/>
        </w:numPr>
        <w:rPr>
          <w:rFonts w:ascii="微软雅黑" w:eastAsia="微软雅黑" w:hAnsi="微软雅黑"/>
          <w:lang w:eastAsia="zh-CN"/>
        </w:rPr>
      </w:pPr>
      <w:bookmarkStart w:id="1" w:name="_Toc436230899"/>
      <w:r w:rsidRPr="00D46052">
        <w:rPr>
          <w:rFonts w:ascii="微软雅黑" w:eastAsia="微软雅黑" w:hAnsi="微软雅黑" w:hint="eastAsia"/>
          <w:lang w:eastAsia="zh-CN"/>
        </w:rPr>
        <w:lastRenderedPageBreak/>
        <w:t>通用</w:t>
      </w:r>
      <w:r w:rsidRPr="00D46052">
        <w:rPr>
          <w:rFonts w:ascii="微软雅黑" w:eastAsia="微软雅黑" w:hAnsi="微软雅黑"/>
          <w:lang w:eastAsia="zh-CN"/>
        </w:rPr>
        <w:t>交互描述</w:t>
      </w:r>
      <w:bookmarkEnd w:id="1"/>
    </w:p>
    <w:p w:rsidR="00C91915" w:rsidRPr="00D46052" w:rsidRDefault="00C91915" w:rsidP="00C91915">
      <w:pPr>
        <w:pStyle w:val="2"/>
        <w:numPr>
          <w:ilvl w:val="0"/>
          <w:numId w:val="13"/>
        </w:numPr>
        <w:rPr>
          <w:rFonts w:ascii="微软雅黑" w:eastAsia="微软雅黑" w:hAnsi="微软雅黑"/>
          <w:i w:val="0"/>
          <w:lang w:eastAsia="zh-CN"/>
        </w:rPr>
      </w:pPr>
      <w:bookmarkStart w:id="2" w:name="_Toc436230900"/>
      <w:r w:rsidRPr="00D46052">
        <w:rPr>
          <w:rFonts w:ascii="微软雅黑" w:eastAsia="微软雅黑" w:hAnsi="微软雅黑" w:hint="eastAsia"/>
          <w:i w:val="0"/>
          <w:lang w:eastAsia="zh-CN"/>
        </w:rPr>
        <w:t>菜单</w:t>
      </w:r>
      <w:r w:rsidRPr="00D46052">
        <w:rPr>
          <w:rFonts w:ascii="微软雅黑" w:eastAsia="微软雅黑" w:hAnsi="微软雅黑"/>
          <w:i w:val="0"/>
          <w:lang w:eastAsia="zh-CN"/>
        </w:rPr>
        <w:t>定义</w:t>
      </w:r>
      <w:bookmarkEnd w:id="2"/>
    </w:p>
    <w:p w:rsidR="0001625C" w:rsidRPr="00D46052" w:rsidRDefault="0001625C" w:rsidP="0001625C">
      <w:pPr>
        <w:ind w:leftChars="300" w:left="540"/>
        <w:rPr>
          <w:rFonts w:ascii="微软雅黑" w:eastAsia="微软雅黑" w:hAnsi="微软雅黑"/>
          <w:lang w:eastAsia="zh-CN"/>
        </w:rPr>
      </w:pPr>
      <w:r w:rsidRPr="00D46052">
        <w:rPr>
          <w:rFonts w:ascii="微软雅黑" w:eastAsia="微软雅黑" w:hAnsi="微软雅黑"/>
          <w:noProof/>
          <w:lang w:eastAsia="zh-CN"/>
        </w:rPr>
        <w:drawing>
          <wp:inline distT="0" distB="0" distL="0" distR="0" wp14:anchorId="55B9A7F0" wp14:editId="55F58AA6">
            <wp:extent cx="6297399" cy="326199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1181" cy="326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915" w:rsidRPr="00D46052" w:rsidRDefault="00C91915" w:rsidP="00C91915">
      <w:pPr>
        <w:pStyle w:val="2"/>
        <w:numPr>
          <w:ilvl w:val="0"/>
          <w:numId w:val="13"/>
        </w:numPr>
        <w:rPr>
          <w:rFonts w:ascii="微软雅黑" w:eastAsia="微软雅黑" w:hAnsi="微软雅黑"/>
          <w:i w:val="0"/>
          <w:lang w:eastAsia="zh-CN"/>
        </w:rPr>
      </w:pPr>
      <w:bookmarkStart w:id="3" w:name="_Toc436230901"/>
      <w:r w:rsidRPr="00D46052">
        <w:rPr>
          <w:rFonts w:ascii="微软雅黑" w:eastAsia="微软雅黑" w:hAnsi="微软雅黑" w:hint="eastAsia"/>
          <w:i w:val="0"/>
          <w:lang w:eastAsia="zh-CN"/>
        </w:rPr>
        <w:t>错误</w:t>
      </w:r>
      <w:r w:rsidRPr="00D46052">
        <w:rPr>
          <w:rFonts w:ascii="微软雅黑" w:eastAsia="微软雅黑" w:hAnsi="微软雅黑"/>
          <w:i w:val="0"/>
          <w:lang w:eastAsia="zh-CN"/>
        </w:rPr>
        <w:t>提示框</w:t>
      </w:r>
      <w:bookmarkEnd w:id="3"/>
    </w:p>
    <w:p w:rsidR="00E75517" w:rsidRPr="00D46052" w:rsidRDefault="00E75517" w:rsidP="00E75517">
      <w:pPr>
        <w:ind w:leftChars="200" w:left="360"/>
        <w:rPr>
          <w:rFonts w:ascii="微软雅黑" w:eastAsia="微软雅黑" w:hAnsi="微软雅黑"/>
          <w:sz w:val="21"/>
          <w:szCs w:val="21"/>
          <w:lang w:eastAsia="zh-CN"/>
        </w:rPr>
      </w:pPr>
      <w:r w:rsidRPr="00D46052">
        <w:rPr>
          <w:rFonts w:ascii="微软雅黑" w:eastAsia="微软雅黑" w:hAnsi="微软雅黑"/>
          <w:noProof/>
          <w:sz w:val="21"/>
          <w:szCs w:val="21"/>
          <w:lang w:eastAsia="zh-CN"/>
        </w:rPr>
        <w:drawing>
          <wp:inline distT="0" distB="0" distL="0" distR="0" wp14:anchorId="06CB6F3E" wp14:editId="65D3B172">
            <wp:extent cx="3267075" cy="20478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915" w:rsidRDefault="00E75517" w:rsidP="00E75517">
      <w:pPr>
        <w:ind w:leftChars="200" w:left="360"/>
        <w:rPr>
          <w:rFonts w:ascii="微软雅黑" w:eastAsia="微软雅黑" w:hAnsi="微软雅黑"/>
          <w:sz w:val="21"/>
          <w:szCs w:val="21"/>
          <w:lang w:eastAsia="zh-CN"/>
        </w:rPr>
      </w:pP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弹框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中的文字内容根据业务需求显示，弹框样式为固定样式</w:t>
      </w: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，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后文不再重复描述。</w:t>
      </w:r>
    </w:p>
    <w:p w:rsidR="00850CB8" w:rsidRDefault="004E0105" w:rsidP="00850CB8">
      <w:pPr>
        <w:pStyle w:val="2"/>
        <w:numPr>
          <w:ilvl w:val="0"/>
          <w:numId w:val="13"/>
        </w:numPr>
        <w:rPr>
          <w:rFonts w:ascii="微软雅黑" w:eastAsia="微软雅黑" w:hAnsi="微软雅黑"/>
          <w:i w:val="0"/>
          <w:lang w:eastAsia="zh-CN"/>
        </w:rPr>
      </w:pPr>
      <w:bookmarkStart w:id="4" w:name="_Toc436230902"/>
      <w:r>
        <w:rPr>
          <w:rFonts w:ascii="微软雅黑" w:eastAsia="微软雅黑" w:hAnsi="微软雅黑" w:hint="eastAsia"/>
          <w:i w:val="0"/>
          <w:lang w:eastAsia="zh-CN"/>
        </w:rPr>
        <w:t>无权限的</w:t>
      </w:r>
      <w:r>
        <w:rPr>
          <w:rFonts w:ascii="微软雅黑" w:eastAsia="微软雅黑" w:hAnsi="微软雅黑"/>
          <w:i w:val="0"/>
          <w:lang w:eastAsia="zh-CN"/>
        </w:rPr>
        <w:t>显示</w:t>
      </w:r>
      <w:bookmarkEnd w:id="4"/>
    </w:p>
    <w:p w:rsidR="00850CB8" w:rsidRPr="007A64CB" w:rsidRDefault="007A64CB" w:rsidP="007A64CB">
      <w:pPr>
        <w:ind w:leftChars="200" w:left="360"/>
        <w:rPr>
          <w:rFonts w:ascii="微软雅黑" w:eastAsia="微软雅黑" w:hAnsi="微软雅黑"/>
          <w:sz w:val="21"/>
          <w:szCs w:val="21"/>
          <w:lang w:eastAsia="zh-CN"/>
        </w:rPr>
      </w:pPr>
      <w:r w:rsidRPr="007A64CB">
        <w:rPr>
          <w:rFonts w:ascii="微软雅黑" w:eastAsia="微软雅黑" w:hAnsi="微软雅黑" w:hint="eastAsia"/>
          <w:sz w:val="21"/>
          <w:szCs w:val="21"/>
          <w:lang w:eastAsia="zh-CN"/>
        </w:rPr>
        <w:t>因为</w:t>
      </w:r>
      <w:r w:rsidR="00850CB8" w:rsidRPr="007A64CB">
        <w:rPr>
          <w:rFonts w:ascii="微软雅黑" w:eastAsia="微软雅黑" w:hAnsi="微软雅黑" w:hint="eastAsia"/>
          <w:sz w:val="21"/>
          <w:szCs w:val="21"/>
          <w:lang w:eastAsia="zh-CN"/>
        </w:rPr>
        <w:t>管理员</w:t>
      </w:r>
      <w:r w:rsidR="00850CB8" w:rsidRPr="007A64CB">
        <w:rPr>
          <w:rFonts w:ascii="微软雅黑" w:eastAsia="微软雅黑" w:hAnsi="微软雅黑"/>
          <w:sz w:val="21"/>
          <w:szCs w:val="21"/>
          <w:lang w:eastAsia="zh-CN"/>
        </w:rPr>
        <w:t>、店长、店员</w:t>
      </w:r>
      <w:r w:rsidRPr="007A64CB">
        <w:rPr>
          <w:rFonts w:ascii="微软雅黑" w:eastAsia="微软雅黑" w:hAnsi="微软雅黑" w:hint="eastAsia"/>
          <w:sz w:val="21"/>
          <w:szCs w:val="21"/>
          <w:lang w:eastAsia="zh-CN"/>
        </w:rPr>
        <w:t>有各自</w:t>
      </w:r>
      <w:r w:rsidRPr="007A64CB">
        <w:rPr>
          <w:rFonts w:ascii="微软雅黑" w:eastAsia="微软雅黑" w:hAnsi="微软雅黑"/>
          <w:sz w:val="21"/>
          <w:szCs w:val="21"/>
          <w:lang w:eastAsia="zh-CN"/>
        </w:rPr>
        <w:t>的权限限制，如果无权限时，就对该账号</w:t>
      </w:r>
      <w:r w:rsidRPr="007A64CB">
        <w:rPr>
          <w:rFonts w:ascii="微软雅黑" w:eastAsia="微软雅黑" w:hAnsi="微软雅黑" w:hint="eastAsia"/>
          <w:sz w:val="21"/>
          <w:szCs w:val="21"/>
          <w:lang w:eastAsia="zh-CN"/>
        </w:rPr>
        <w:t>隐藏</w:t>
      </w:r>
      <w:r w:rsidRPr="007A64CB">
        <w:rPr>
          <w:rFonts w:ascii="微软雅黑" w:eastAsia="微软雅黑" w:hAnsi="微软雅黑"/>
          <w:sz w:val="21"/>
          <w:szCs w:val="21"/>
          <w:lang w:eastAsia="zh-CN"/>
        </w:rPr>
        <w:t>菜单。</w:t>
      </w:r>
    </w:p>
    <w:p w:rsidR="0024259F" w:rsidRPr="00D46052" w:rsidRDefault="0024259F" w:rsidP="0024259F">
      <w:pPr>
        <w:pStyle w:val="1"/>
        <w:numPr>
          <w:ilvl w:val="0"/>
          <w:numId w:val="11"/>
        </w:numPr>
        <w:rPr>
          <w:rFonts w:ascii="微软雅黑" w:eastAsia="微软雅黑" w:hAnsi="微软雅黑"/>
          <w:lang w:eastAsia="zh-CN"/>
        </w:rPr>
      </w:pPr>
      <w:bookmarkStart w:id="5" w:name="_Toc436230903"/>
      <w:r w:rsidRPr="00D46052">
        <w:rPr>
          <w:rFonts w:ascii="微软雅黑" w:eastAsia="微软雅黑" w:hAnsi="微软雅黑"/>
          <w:lang w:eastAsia="zh-CN"/>
        </w:rPr>
        <w:lastRenderedPageBreak/>
        <w:t>门店管理</w:t>
      </w:r>
      <w:bookmarkEnd w:id="5"/>
    </w:p>
    <w:p w:rsidR="000B41E1" w:rsidRPr="00D46052" w:rsidRDefault="0024259F" w:rsidP="00850CB8">
      <w:pPr>
        <w:pStyle w:val="2"/>
        <w:numPr>
          <w:ilvl w:val="0"/>
          <w:numId w:val="34"/>
        </w:numPr>
        <w:rPr>
          <w:rFonts w:ascii="微软雅黑" w:eastAsia="微软雅黑" w:hAnsi="微软雅黑"/>
          <w:i w:val="0"/>
          <w:lang w:eastAsia="zh-CN"/>
        </w:rPr>
      </w:pPr>
      <w:bookmarkStart w:id="6" w:name="_Toc436230904"/>
      <w:r w:rsidRPr="00D46052">
        <w:rPr>
          <w:rFonts w:ascii="微软雅黑" w:eastAsia="微软雅黑" w:hAnsi="微软雅黑" w:hint="eastAsia"/>
          <w:i w:val="0"/>
          <w:lang w:eastAsia="zh-CN"/>
        </w:rPr>
        <w:t>门店</w:t>
      </w:r>
      <w:r w:rsidRPr="00D46052">
        <w:rPr>
          <w:rFonts w:ascii="微软雅黑" w:eastAsia="微软雅黑" w:hAnsi="微软雅黑"/>
          <w:i w:val="0"/>
          <w:lang w:eastAsia="zh-CN"/>
        </w:rPr>
        <w:t>设置</w:t>
      </w:r>
      <w:bookmarkEnd w:id="6"/>
    </w:p>
    <w:p w:rsidR="00436AAE" w:rsidRPr="00D46052" w:rsidRDefault="00436AAE" w:rsidP="00436AAE">
      <w:pPr>
        <w:ind w:firstLineChars="472" w:firstLine="991"/>
        <w:rPr>
          <w:rFonts w:ascii="微软雅黑" w:eastAsia="微软雅黑" w:hAnsi="微软雅黑"/>
          <w:sz w:val="21"/>
          <w:szCs w:val="21"/>
          <w:lang w:eastAsia="zh-CN"/>
        </w:rPr>
      </w:pP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一级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菜单显示为【</w:t>
      </w: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门店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】</w:t>
      </w:r>
      <w:r w:rsidR="003A54A5"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，</w:t>
      </w:r>
      <w:r w:rsidR="003A54A5" w:rsidRPr="00D46052">
        <w:rPr>
          <w:rFonts w:ascii="微软雅黑" w:eastAsia="微软雅黑" w:hAnsi="微软雅黑"/>
          <w:sz w:val="21"/>
          <w:szCs w:val="21"/>
          <w:lang w:eastAsia="zh-CN"/>
        </w:rPr>
        <w:t>处于一级菜单的第四位</w:t>
      </w: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。</w:t>
      </w:r>
    </w:p>
    <w:p w:rsidR="00436AAE" w:rsidRPr="00D46052" w:rsidRDefault="00436AAE" w:rsidP="00436AAE">
      <w:pPr>
        <w:ind w:firstLineChars="472" w:firstLine="991"/>
        <w:rPr>
          <w:rFonts w:ascii="微软雅黑" w:eastAsia="微软雅黑" w:hAnsi="微软雅黑"/>
          <w:sz w:val="21"/>
          <w:szCs w:val="21"/>
          <w:lang w:eastAsia="zh-CN"/>
        </w:rPr>
      </w:pP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点击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【</w:t>
      </w: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门店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】</w:t>
      </w: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，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展示</w:t>
      </w: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二级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菜单【</w:t>
      </w: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门店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设置】</w:t>
      </w: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和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【</w:t>
      </w: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店员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管理】</w:t>
      </w: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，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其中【</w:t>
      </w: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门店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设置】</w:t>
      </w: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为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默认选中状态。</w:t>
      </w:r>
    </w:p>
    <w:p w:rsidR="000B41E1" w:rsidRPr="00D46052" w:rsidRDefault="000B41E1" w:rsidP="00E57BD3">
      <w:pPr>
        <w:pStyle w:val="3"/>
        <w:numPr>
          <w:ilvl w:val="1"/>
          <w:numId w:val="17"/>
        </w:numPr>
        <w:ind w:left="1134" w:hanging="425"/>
        <w:rPr>
          <w:rFonts w:ascii="微软雅黑" w:eastAsia="微软雅黑" w:hAnsi="微软雅黑"/>
          <w:lang w:eastAsia="zh-CN"/>
        </w:rPr>
      </w:pPr>
      <w:bookmarkStart w:id="7" w:name="_Toc436230905"/>
      <w:r w:rsidRPr="00D46052">
        <w:rPr>
          <w:rFonts w:ascii="微软雅黑" w:eastAsia="微软雅黑" w:hAnsi="微软雅黑" w:hint="eastAsia"/>
          <w:lang w:eastAsia="zh-CN"/>
        </w:rPr>
        <w:t>门店</w:t>
      </w:r>
      <w:r w:rsidRPr="00D46052">
        <w:rPr>
          <w:rFonts w:ascii="微软雅黑" w:eastAsia="微软雅黑" w:hAnsi="微软雅黑"/>
          <w:lang w:eastAsia="zh-CN"/>
        </w:rPr>
        <w:t>地图</w:t>
      </w:r>
      <w:bookmarkEnd w:id="7"/>
    </w:p>
    <w:p w:rsidR="00420E4B" w:rsidRPr="00D46052" w:rsidRDefault="00420E4B" w:rsidP="00420E4B">
      <w:pPr>
        <w:pStyle w:val="ab"/>
        <w:ind w:left="993" w:firstLineChars="0" w:firstLine="0"/>
        <w:rPr>
          <w:rFonts w:ascii="微软雅黑" w:eastAsia="微软雅黑" w:hAnsi="微软雅黑"/>
          <w:sz w:val="21"/>
          <w:szCs w:val="21"/>
          <w:lang w:eastAsia="zh-CN"/>
        </w:rPr>
      </w:pP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点击一级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菜单【</w:t>
      </w: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门店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】</w:t>
      </w: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，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默认选中</w:t>
      </w: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二级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菜单</w:t>
      </w: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【门店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设置】</w:t>
      </w: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和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三级菜单【</w:t>
      </w: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门店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地图】</w:t>
      </w: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，即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默认页面为门店地图页面（</w:t>
      </w: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如下图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）</w:t>
      </w: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。</w:t>
      </w:r>
    </w:p>
    <w:p w:rsidR="00E57BD3" w:rsidRPr="00D46052" w:rsidRDefault="00863D4D" w:rsidP="00E57BD3">
      <w:pPr>
        <w:ind w:leftChars="500" w:left="1325" w:hanging="425"/>
        <w:rPr>
          <w:rFonts w:ascii="微软雅黑" w:eastAsia="微软雅黑" w:hAnsi="微软雅黑"/>
          <w:lang w:eastAsia="zh-CN"/>
        </w:rPr>
      </w:pPr>
      <w:r>
        <w:rPr>
          <w:noProof/>
          <w:lang w:eastAsia="zh-CN"/>
        </w:rPr>
        <w:drawing>
          <wp:inline distT="0" distB="0" distL="0" distR="0" wp14:anchorId="2491B2D4" wp14:editId="419B60C4">
            <wp:extent cx="5516284" cy="36620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1590" cy="366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BCD" w:rsidRPr="00D46052" w:rsidRDefault="00ED7BCD" w:rsidP="00436AAE">
      <w:pPr>
        <w:ind w:leftChars="263" w:left="473" w:firstLine="520"/>
        <w:rPr>
          <w:rFonts w:ascii="微软雅黑" w:eastAsia="微软雅黑" w:hAnsi="微软雅黑"/>
          <w:sz w:val="21"/>
          <w:szCs w:val="21"/>
          <w:lang w:eastAsia="zh-CN"/>
        </w:rPr>
      </w:pP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门店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地图页面涉及的元素如下：</w:t>
      </w:r>
    </w:p>
    <w:tbl>
      <w:tblPr>
        <w:tblStyle w:val="a5"/>
        <w:tblW w:w="8867" w:type="dxa"/>
        <w:tblInd w:w="1101" w:type="dxa"/>
        <w:tblLook w:val="04A0" w:firstRow="1" w:lastRow="0" w:firstColumn="1" w:lastColumn="0" w:noHBand="0" w:noVBand="1"/>
      </w:tblPr>
      <w:tblGrid>
        <w:gridCol w:w="1589"/>
        <w:gridCol w:w="7278"/>
      </w:tblGrid>
      <w:tr w:rsidR="00ED7BCD" w:rsidRPr="00D46052" w:rsidTr="00CA7D04">
        <w:tc>
          <w:tcPr>
            <w:tcW w:w="1589" w:type="dxa"/>
            <w:shd w:val="clear" w:color="auto" w:fill="EAEAEA"/>
          </w:tcPr>
          <w:p w:rsidR="00ED7BCD" w:rsidRPr="00D46052" w:rsidRDefault="00ED7BCD" w:rsidP="00CA7D04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元素</w:t>
            </w:r>
          </w:p>
        </w:tc>
        <w:tc>
          <w:tcPr>
            <w:tcW w:w="7278" w:type="dxa"/>
            <w:shd w:val="clear" w:color="auto" w:fill="EAEAEA"/>
          </w:tcPr>
          <w:p w:rsidR="00ED7BCD" w:rsidRPr="00D46052" w:rsidRDefault="00ED7BCD" w:rsidP="00CA7D04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交互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说明</w:t>
            </w:r>
          </w:p>
        </w:tc>
      </w:tr>
      <w:tr w:rsidR="00ED7BCD" w:rsidRPr="00D46052" w:rsidTr="00ED7BCD">
        <w:tc>
          <w:tcPr>
            <w:tcW w:w="1589" w:type="dxa"/>
          </w:tcPr>
          <w:p w:rsidR="00ED7BCD" w:rsidRPr="00D46052" w:rsidRDefault="00ED7BCD" w:rsidP="00A54737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地图</w:t>
            </w:r>
          </w:p>
        </w:tc>
        <w:tc>
          <w:tcPr>
            <w:tcW w:w="7278" w:type="dxa"/>
          </w:tcPr>
          <w:p w:rsidR="00ED7BCD" w:rsidRPr="00D46052" w:rsidRDefault="00ED7BCD" w:rsidP="00A54737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地图显示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中国地图。</w:t>
            </w:r>
          </w:p>
          <w:p w:rsidR="00CA7D04" w:rsidRPr="00D46052" w:rsidRDefault="00ED7BCD" w:rsidP="00ED7BCD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根据【门店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详情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】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页面中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已有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门店的经纬度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在地图上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打标（注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：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每个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省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或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直辖市仅打一个标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标的颜色在以下颜色中随机选择：</w:t>
            </w:r>
            <w:r w:rsidRPr="00D46052">
              <w:rPr>
                <w:rFonts w:ascii="微软雅黑" w:eastAsia="微软雅黑" w:hAnsi="微软雅黑"/>
                <w:color w:val="FF0000"/>
                <w:sz w:val="21"/>
                <w:szCs w:val="21"/>
                <w:lang w:eastAsia="zh-CN"/>
              </w:rPr>
              <w:t>待补充色号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）。</w:t>
            </w:r>
          </w:p>
        </w:tc>
      </w:tr>
      <w:tr w:rsidR="00ED7BCD" w:rsidRPr="00D46052" w:rsidTr="00ED7BCD">
        <w:tc>
          <w:tcPr>
            <w:tcW w:w="1589" w:type="dxa"/>
          </w:tcPr>
          <w:p w:rsidR="00ED7BCD" w:rsidRPr="00863D4D" w:rsidRDefault="00ED7BCD" w:rsidP="00A54737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863D4D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右侧文字</w:t>
            </w:r>
          </w:p>
        </w:tc>
        <w:tc>
          <w:tcPr>
            <w:tcW w:w="7278" w:type="dxa"/>
          </w:tcPr>
          <w:p w:rsidR="00863D4D" w:rsidRPr="00863D4D" w:rsidRDefault="00863D4D" w:rsidP="00863D4D">
            <w:pPr>
              <w:spacing w:before="100" w:beforeAutospacing="1" w:after="100" w:afterAutospacing="1"/>
              <w:rPr>
                <w:rFonts w:ascii="微软雅黑" w:eastAsia="微软雅黑" w:hAnsi="微软雅黑" w:cs="宋体"/>
                <w:sz w:val="24"/>
                <w:lang w:eastAsia="zh-CN"/>
              </w:rPr>
            </w:pPr>
            <w:r w:rsidRPr="00863D4D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用户未在地图上进行交互时，右侧文字默认显示全国数据，显示形式：</w:t>
            </w:r>
          </w:p>
          <w:p w:rsidR="00863D4D" w:rsidRPr="00863D4D" w:rsidRDefault="00863D4D" w:rsidP="00863D4D">
            <w:pPr>
              <w:spacing w:before="100" w:beforeAutospacing="1" w:after="100" w:afterAutospacing="1"/>
              <w:rPr>
                <w:rFonts w:ascii="微软雅黑" w:eastAsia="微软雅黑" w:hAnsi="微软雅黑" w:cs="宋体"/>
                <w:sz w:val="24"/>
                <w:lang w:eastAsia="zh-CN"/>
              </w:rPr>
            </w:pPr>
            <w:r w:rsidRPr="00863D4D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lastRenderedPageBreak/>
              <w:t>全国共{所有的门店数}家门店</w:t>
            </w:r>
          </w:p>
          <w:p w:rsidR="00863D4D" w:rsidRDefault="00863D4D" w:rsidP="00863D4D">
            <w:pPr>
              <w:spacing w:before="100" w:beforeAutospacing="1" w:after="100" w:afterAutospacing="1"/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</w:pPr>
            <w:r w:rsidRPr="00863D4D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{具体门店名称}</w:t>
            </w:r>
          </w:p>
          <w:p w:rsidR="00F01853" w:rsidRPr="00863D4D" w:rsidRDefault="00F01853" w:rsidP="00863D4D">
            <w:pPr>
              <w:spacing w:before="100" w:beforeAutospacing="1" w:after="100" w:afterAutospacing="1"/>
              <w:rPr>
                <w:rFonts w:ascii="微软雅黑" w:eastAsia="微软雅黑" w:hAnsi="微软雅黑" w:cs="宋体"/>
                <w:sz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门店显示</w:t>
            </w:r>
            <w:r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顺序根据树形结构显示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，门店</w:t>
            </w:r>
            <w:r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数量和门店列表中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需</w:t>
            </w:r>
            <w:r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排除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门店</w:t>
            </w:r>
            <w:r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类型为”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组织节点</w:t>
            </w:r>
            <w:r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的门店。</w:t>
            </w:r>
          </w:p>
          <w:p w:rsidR="00CA7D04" w:rsidRPr="00863D4D" w:rsidRDefault="00863D4D" w:rsidP="00863D4D">
            <w:pPr>
              <w:spacing w:before="100" w:beforeAutospacing="1" w:after="100" w:afterAutospacing="1"/>
              <w:rPr>
                <w:rFonts w:ascii="微软雅黑" w:eastAsia="微软雅黑" w:hAnsi="微软雅黑" w:cs="宋体"/>
                <w:sz w:val="24"/>
                <w:lang w:eastAsia="zh-CN"/>
              </w:rPr>
            </w:pPr>
            <w:r w:rsidRPr="00863D4D"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门店列表的外框的高度需根据门店列表内容的进行显示，但是需设置最大的高度，超过最大高度时，出现翻页按钮。</w:t>
            </w:r>
          </w:p>
        </w:tc>
      </w:tr>
    </w:tbl>
    <w:p w:rsidR="00436AAE" w:rsidRPr="00D46052" w:rsidRDefault="00420E4B" w:rsidP="00436AAE">
      <w:pPr>
        <w:ind w:leftChars="500" w:left="1325" w:hanging="425"/>
        <w:rPr>
          <w:rFonts w:ascii="微软雅黑" w:eastAsia="微软雅黑" w:hAnsi="微软雅黑"/>
          <w:sz w:val="21"/>
          <w:szCs w:val="21"/>
          <w:lang w:eastAsia="zh-CN"/>
        </w:rPr>
      </w:pP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lastRenderedPageBreak/>
        <w:t>鼠标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移入地图，或点击地图时，出现</w:t>
      </w:r>
      <w:r w:rsidR="00F76719"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如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下图的交互：</w:t>
      </w:r>
    </w:p>
    <w:p w:rsidR="0031497A" w:rsidRPr="00D46052" w:rsidRDefault="00301E5A" w:rsidP="0031497A">
      <w:pPr>
        <w:ind w:leftChars="400" w:left="1145" w:hanging="425"/>
        <w:rPr>
          <w:rFonts w:ascii="微软雅黑" w:eastAsia="微软雅黑" w:hAnsi="微软雅黑"/>
          <w:lang w:eastAsia="zh-CN"/>
        </w:rPr>
      </w:pPr>
      <w:r w:rsidRPr="00D46052">
        <w:rPr>
          <w:rFonts w:ascii="微软雅黑" w:eastAsia="微软雅黑" w:hAnsi="微软雅黑"/>
          <w:noProof/>
          <w:lang w:eastAsia="zh-CN"/>
        </w:rPr>
        <w:drawing>
          <wp:inline distT="0" distB="0" distL="0" distR="0" wp14:anchorId="25098C37" wp14:editId="18835AB8">
            <wp:extent cx="5210175" cy="3533775"/>
            <wp:effectExtent l="0" t="0" r="9525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8867" w:type="dxa"/>
        <w:tblInd w:w="1101" w:type="dxa"/>
        <w:tblLook w:val="04A0" w:firstRow="1" w:lastRow="0" w:firstColumn="1" w:lastColumn="0" w:noHBand="0" w:noVBand="1"/>
      </w:tblPr>
      <w:tblGrid>
        <w:gridCol w:w="1589"/>
        <w:gridCol w:w="7278"/>
      </w:tblGrid>
      <w:tr w:rsidR="0031497A" w:rsidRPr="00D46052" w:rsidTr="00A54737">
        <w:tc>
          <w:tcPr>
            <w:tcW w:w="1589" w:type="dxa"/>
            <w:shd w:val="clear" w:color="auto" w:fill="EAEAEA"/>
          </w:tcPr>
          <w:p w:rsidR="0031497A" w:rsidRPr="00D46052" w:rsidRDefault="0031497A" w:rsidP="00A54737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元素</w:t>
            </w:r>
          </w:p>
        </w:tc>
        <w:tc>
          <w:tcPr>
            <w:tcW w:w="7278" w:type="dxa"/>
            <w:shd w:val="clear" w:color="auto" w:fill="EAEAEA"/>
          </w:tcPr>
          <w:p w:rsidR="0031497A" w:rsidRPr="00D46052" w:rsidRDefault="0031497A" w:rsidP="00A54737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交互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说明</w:t>
            </w:r>
          </w:p>
        </w:tc>
      </w:tr>
      <w:tr w:rsidR="0031497A" w:rsidRPr="00D46052" w:rsidTr="00A54737">
        <w:tc>
          <w:tcPr>
            <w:tcW w:w="1589" w:type="dxa"/>
          </w:tcPr>
          <w:p w:rsidR="0031497A" w:rsidRPr="00D46052" w:rsidRDefault="0031497A" w:rsidP="00A54737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地图</w:t>
            </w:r>
          </w:p>
        </w:tc>
        <w:tc>
          <w:tcPr>
            <w:tcW w:w="7278" w:type="dxa"/>
          </w:tcPr>
          <w:p w:rsidR="0031497A" w:rsidRPr="00D46052" w:rsidRDefault="0031497A" w:rsidP="00A54737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输入移入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某省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/直辖市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时，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在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标的上方</w:t>
            </w:r>
            <w:r w:rsidR="004B40F5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以</w:t>
            </w:r>
            <w:r w:rsidR="0081561B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浮框</w:t>
            </w:r>
            <w:r w:rsidR="0081561B"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显示：{</w:t>
            </w:r>
            <w:r w:rsidR="0081561B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省份/直辖市</w:t>
            </w:r>
            <w:r w:rsidR="0081561B"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}</w:t>
            </w:r>
            <w:r w:rsidR="0081561B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：</w:t>
            </w:r>
            <w:r w:rsidR="0081561B"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{</w:t>
            </w:r>
            <w:r w:rsidR="0081561B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该</w:t>
            </w:r>
            <w:r w:rsidR="0081561B"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地区门店数量}</w:t>
            </w:r>
            <w:r w:rsidR="0081561B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家</w:t>
            </w:r>
            <w:r w:rsidR="0081561B"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门店。</w:t>
            </w:r>
          </w:p>
          <w:p w:rsidR="0081561B" w:rsidRPr="00D46052" w:rsidRDefault="0081561B" w:rsidP="00A54737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当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鼠标移出地图时，</w:t>
            </w:r>
            <w:r w:rsidR="007277FF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则</w:t>
            </w:r>
            <w:r w:rsidR="007277FF"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将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最近被点击的</w:t>
            </w:r>
            <w:r w:rsidR="007277FF"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省</w:t>
            </w:r>
            <w:r w:rsidR="007277FF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/直辖市置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为选中状态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，该</w:t>
            </w:r>
            <w:r w:rsidR="007277FF"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省</w:t>
            </w:r>
            <w:r w:rsidR="007277FF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/直辖市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的浮框为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固定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显示。如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无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区域被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过，则无</w:t>
            </w:r>
            <w:r w:rsidR="007277FF"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省</w:t>
            </w:r>
            <w:r w:rsidR="007277FF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/直辖市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为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选中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状态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。</w:t>
            </w:r>
          </w:p>
        </w:tc>
      </w:tr>
      <w:tr w:rsidR="0031497A" w:rsidRPr="00D46052" w:rsidTr="00A54737">
        <w:tc>
          <w:tcPr>
            <w:tcW w:w="1589" w:type="dxa"/>
          </w:tcPr>
          <w:p w:rsidR="0031497A" w:rsidRPr="00D46052" w:rsidRDefault="0031497A" w:rsidP="00A54737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右侧文字</w:t>
            </w:r>
          </w:p>
        </w:tc>
        <w:tc>
          <w:tcPr>
            <w:tcW w:w="7278" w:type="dxa"/>
          </w:tcPr>
          <w:p w:rsidR="0031497A" w:rsidRPr="00D46052" w:rsidRDefault="0081561B" w:rsidP="00A54737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点击地图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上的选中区域或浮框时，右侧提示文字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</w:t>
            </w:r>
            <w:r w:rsidR="007277FF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该</w:t>
            </w:r>
            <w:r w:rsidR="007277FF"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省</w:t>
            </w:r>
            <w:r w:rsidR="007277FF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/直辖市</w:t>
            </w:r>
            <w:r w:rsidR="007277FF"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下的门店列表。</w:t>
            </w:r>
            <w:r w:rsidR="007277FF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显示内容</w:t>
            </w:r>
            <w:r w:rsidR="007277FF"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如下：</w:t>
            </w:r>
          </w:p>
          <w:p w:rsidR="007277FF" w:rsidRPr="00D46052" w:rsidRDefault="007277FF" w:rsidP="00A54737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{被点击的省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/直辖市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}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共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{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该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区域的门店数}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家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</w:t>
            </w:r>
          </w:p>
          <w:p w:rsidR="007277FF" w:rsidRPr="00D46052" w:rsidRDefault="007277FF" w:rsidP="00A54737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lastRenderedPageBreak/>
              <w:t>{具体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门店名称}</w:t>
            </w:r>
          </w:p>
          <w:p w:rsidR="007277FF" w:rsidRPr="00D46052" w:rsidRDefault="007277FF" w:rsidP="00A54737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等等</w:t>
            </w:r>
          </w:p>
          <w:p w:rsidR="007277FF" w:rsidRPr="00D46052" w:rsidRDefault="007277FF" w:rsidP="00A54737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点击具体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门店名称时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进入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门店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详情页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（见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后文）。</w:t>
            </w:r>
          </w:p>
        </w:tc>
      </w:tr>
      <w:tr w:rsidR="005A7ACA" w:rsidRPr="00D46052" w:rsidTr="00A54737">
        <w:tc>
          <w:tcPr>
            <w:tcW w:w="1589" w:type="dxa"/>
          </w:tcPr>
          <w:p w:rsidR="005A7ACA" w:rsidRPr="00D46052" w:rsidRDefault="005A7ACA" w:rsidP="00A54737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lastRenderedPageBreak/>
              <w:t>右侧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翻页按钮</w:t>
            </w:r>
          </w:p>
        </w:tc>
        <w:tc>
          <w:tcPr>
            <w:tcW w:w="7278" w:type="dxa"/>
          </w:tcPr>
          <w:p w:rsidR="005A7ACA" w:rsidRPr="00D46052" w:rsidRDefault="005A7ACA" w:rsidP="00A54737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当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右侧门店名称无法在当前页面显示完全时，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将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内容分页，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且出现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翻页按钮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反之无按钮。</w:t>
            </w:r>
          </w:p>
          <w:p w:rsidR="005A7ACA" w:rsidRPr="00D46052" w:rsidRDefault="005A7ACA" w:rsidP="00A54737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点击翻页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按钮，实现向前或向后翻页。</w:t>
            </w:r>
          </w:p>
          <w:p w:rsidR="005A7ACA" w:rsidRPr="00D46052" w:rsidRDefault="005A7ACA" w:rsidP="00A54737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当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上一页或下一页无内容时，上一页或下一页按钮为无法点击状态。</w:t>
            </w:r>
          </w:p>
        </w:tc>
      </w:tr>
    </w:tbl>
    <w:p w:rsidR="0031497A" w:rsidRPr="00D46052" w:rsidRDefault="0031497A" w:rsidP="00E57BD3">
      <w:pPr>
        <w:ind w:leftChars="400" w:left="1145" w:hanging="425"/>
        <w:rPr>
          <w:rFonts w:ascii="微软雅黑" w:eastAsia="微软雅黑" w:hAnsi="微软雅黑"/>
          <w:lang w:eastAsia="zh-CN"/>
        </w:rPr>
      </w:pPr>
    </w:p>
    <w:p w:rsidR="000B41E1" w:rsidRPr="00D46052" w:rsidRDefault="000B41E1" w:rsidP="00E57BD3">
      <w:pPr>
        <w:pStyle w:val="3"/>
        <w:numPr>
          <w:ilvl w:val="1"/>
          <w:numId w:val="17"/>
        </w:numPr>
        <w:ind w:left="1134" w:hanging="425"/>
        <w:rPr>
          <w:rFonts w:ascii="微软雅黑" w:eastAsia="微软雅黑" w:hAnsi="微软雅黑"/>
          <w:lang w:eastAsia="zh-CN"/>
        </w:rPr>
      </w:pPr>
      <w:bookmarkStart w:id="8" w:name="_门店详情"/>
      <w:bookmarkStart w:id="9" w:name="_Toc436230906"/>
      <w:bookmarkEnd w:id="8"/>
      <w:r w:rsidRPr="00D46052">
        <w:rPr>
          <w:rFonts w:ascii="微软雅黑" w:eastAsia="微软雅黑" w:hAnsi="微软雅黑" w:hint="eastAsia"/>
          <w:lang w:eastAsia="zh-CN"/>
        </w:rPr>
        <w:t>门店详情</w:t>
      </w:r>
      <w:bookmarkEnd w:id="9"/>
    </w:p>
    <w:p w:rsidR="00420E4B" w:rsidRPr="00D46052" w:rsidRDefault="00F76719" w:rsidP="00F76719">
      <w:pPr>
        <w:ind w:leftChars="458" w:left="849" w:hangingChars="12" w:hanging="25"/>
        <w:rPr>
          <w:rFonts w:ascii="微软雅黑" w:eastAsia="微软雅黑" w:hAnsi="微软雅黑"/>
          <w:sz w:val="21"/>
          <w:szCs w:val="21"/>
          <w:lang w:eastAsia="zh-CN"/>
        </w:rPr>
      </w:pP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点击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页面上的三级菜单【</w:t>
      </w: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门店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详情】</w:t>
      </w: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或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点击【</w:t>
      </w: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门店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地图】</w:t>
      </w: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页面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右侧的具体门店时，将页面切换至门店详情</w:t>
      </w: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页面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，如下图显示：</w:t>
      </w:r>
    </w:p>
    <w:p w:rsidR="00301E5A" w:rsidRPr="00D46052" w:rsidRDefault="00F56C27" w:rsidP="00301E5A">
      <w:pPr>
        <w:ind w:leftChars="400" w:left="720"/>
        <w:rPr>
          <w:rFonts w:ascii="微软雅黑" w:eastAsia="微软雅黑" w:hAnsi="微软雅黑"/>
          <w:lang w:eastAsia="zh-CN"/>
        </w:rPr>
      </w:pPr>
      <w:r w:rsidRPr="00D46052">
        <w:rPr>
          <w:rFonts w:ascii="微软雅黑" w:eastAsia="微软雅黑" w:hAnsi="微软雅黑"/>
          <w:noProof/>
          <w:lang w:eastAsia="zh-CN"/>
        </w:rPr>
        <w:drawing>
          <wp:inline distT="0" distB="0" distL="0" distR="0" wp14:anchorId="686A350C" wp14:editId="0712E238">
            <wp:extent cx="6858000" cy="45815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719" w:rsidRPr="00D46052" w:rsidRDefault="00F76719" w:rsidP="00301E5A">
      <w:pPr>
        <w:ind w:leftChars="400" w:left="720"/>
        <w:rPr>
          <w:rFonts w:ascii="微软雅黑" w:eastAsia="微软雅黑" w:hAnsi="微软雅黑"/>
          <w:sz w:val="21"/>
          <w:szCs w:val="21"/>
          <w:lang w:eastAsia="zh-CN"/>
        </w:rPr>
      </w:pP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该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页面上显示的元素如下：</w:t>
      </w:r>
    </w:p>
    <w:tbl>
      <w:tblPr>
        <w:tblStyle w:val="a5"/>
        <w:tblW w:w="8867" w:type="dxa"/>
        <w:tblInd w:w="1101" w:type="dxa"/>
        <w:tblLook w:val="04A0" w:firstRow="1" w:lastRow="0" w:firstColumn="1" w:lastColumn="0" w:noHBand="0" w:noVBand="1"/>
      </w:tblPr>
      <w:tblGrid>
        <w:gridCol w:w="1589"/>
        <w:gridCol w:w="7278"/>
      </w:tblGrid>
      <w:tr w:rsidR="00F76719" w:rsidRPr="00D46052" w:rsidTr="00A54737">
        <w:tc>
          <w:tcPr>
            <w:tcW w:w="1589" w:type="dxa"/>
            <w:shd w:val="clear" w:color="auto" w:fill="EAEAEA"/>
          </w:tcPr>
          <w:p w:rsidR="00F76719" w:rsidRPr="00D46052" w:rsidRDefault="00F76719" w:rsidP="00A54737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lastRenderedPageBreak/>
              <w:t>元素</w:t>
            </w:r>
          </w:p>
        </w:tc>
        <w:tc>
          <w:tcPr>
            <w:tcW w:w="7278" w:type="dxa"/>
            <w:shd w:val="clear" w:color="auto" w:fill="EAEAEA"/>
          </w:tcPr>
          <w:p w:rsidR="00F76719" w:rsidRPr="00D46052" w:rsidRDefault="00F76719" w:rsidP="00A54737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交互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说明</w:t>
            </w:r>
          </w:p>
        </w:tc>
      </w:tr>
      <w:tr w:rsidR="00F76719" w:rsidRPr="00D46052" w:rsidTr="00A54737">
        <w:tc>
          <w:tcPr>
            <w:tcW w:w="1589" w:type="dxa"/>
          </w:tcPr>
          <w:p w:rsidR="00F76719" w:rsidRPr="00D46052" w:rsidRDefault="00F76719" w:rsidP="00A54737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标题</w:t>
            </w:r>
          </w:p>
        </w:tc>
        <w:tc>
          <w:tcPr>
            <w:tcW w:w="7278" w:type="dxa"/>
          </w:tcPr>
          <w:p w:rsidR="00101A5A" w:rsidRPr="00D46052" w:rsidRDefault="00101A5A" w:rsidP="00324A02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标题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栏显示内容有：</w:t>
            </w:r>
            <w:r w:rsidR="00D648D3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门店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Logo，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门店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名称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  <w:p w:rsidR="00324A02" w:rsidRPr="00D46052" w:rsidRDefault="00324A02" w:rsidP="00D648D3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门店</w:t>
            </w:r>
            <w:r w:rsidR="00D648D3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logo和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名称读取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管理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员在新增门店时填写的</w:t>
            </w:r>
            <w:r w:rsidR="00D648D3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数据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。</w:t>
            </w:r>
          </w:p>
        </w:tc>
      </w:tr>
      <w:tr w:rsidR="00F76719" w:rsidRPr="00D46052" w:rsidTr="00A54737">
        <w:tc>
          <w:tcPr>
            <w:tcW w:w="1589" w:type="dxa"/>
          </w:tcPr>
          <w:p w:rsidR="00F76719" w:rsidRPr="00D46052" w:rsidRDefault="00101A5A" w:rsidP="00A54737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编辑按钮</w:t>
            </w:r>
          </w:p>
        </w:tc>
        <w:tc>
          <w:tcPr>
            <w:tcW w:w="7278" w:type="dxa"/>
          </w:tcPr>
          <w:p w:rsidR="00F76719" w:rsidRPr="00D46052" w:rsidRDefault="00B963C0" w:rsidP="00A54737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编辑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按钮显示在门店名称右侧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点击后打开当前门店的编辑弹框。</w:t>
            </w:r>
            <w:r w:rsidR="00C74A26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详见</w:t>
            </w:r>
            <w:r w:rsidR="00C74A26"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：</w:t>
            </w:r>
            <w:hyperlink w:anchor="_新建/编辑门店" w:history="1">
              <w:r w:rsidR="00C74A26" w:rsidRPr="00D46052">
                <w:rPr>
                  <w:rStyle w:val="a3"/>
                  <w:rFonts w:ascii="微软雅黑" w:eastAsia="微软雅黑" w:hAnsi="微软雅黑"/>
                  <w:sz w:val="21"/>
                  <w:szCs w:val="21"/>
                  <w:lang w:eastAsia="zh-CN"/>
                </w:rPr>
                <w:t>新建/编辑门店</w:t>
              </w:r>
            </w:hyperlink>
          </w:p>
        </w:tc>
      </w:tr>
      <w:tr w:rsidR="00F76719" w:rsidRPr="00D46052" w:rsidTr="00A54737">
        <w:tc>
          <w:tcPr>
            <w:tcW w:w="1589" w:type="dxa"/>
          </w:tcPr>
          <w:p w:rsidR="00F76719" w:rsidRPr="00D46052" w:rsidRDefault="00101A5A" w:rsidP="00A54737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字段</w:t>
            </w:r>
          </w:p>
        </w:tc>
        <w:tc>
          <w:tcPr>
            <w:tcW w:w="7278" w:type="dxa"/>
          </w:tcPr>
          <w:p w:rsidR="009B14A3" w:rsidRPr="00D46052" w:rsidRDefault="009B14A3" w:rsidP="00A54737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门店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详情正文显示如下字段：</w:t>
            </w:r>
          </w:p>
          <w:p w:rsidR="009B14A3" w:rsidRPr="00D46052" w:rsidRDefault="009B14A3" w:rsidP="00A54737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门店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名称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、门店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类型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、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上级门店、门店状态、门店电话、联系人、</w:t>
            </w:r>
            <w:r w:rsidR="00B55486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经营</w:t>
            </w:r>
            <w:r w:rsidR="00B55486"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范围、门店地址、门店地图</w:t>
            </w:r>
            <w:r w:rsidR="00F56C27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、</w:t>
            </w:r>
            <w:r w:rsidR="00F56C27"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门店所在的经纬度，</w:t>
            </w:r>
            <w:r w:rsidR="00F56C27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以及门店</w:t>
            </w:r>
            <w:r w:rsidR="00F56C27"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地图</w:t>
            </w:r>
            <w:r w:rsidR="00A16AD6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（地图</w:t>
            </w:r>
            <w:r w:rsidR="00A16AD6"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上</w:t>
            </w:r>
            <w:r w:rsidR="00A16AD6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需</w:t>
            </w:r>
            <w:r w:rsidR="00A16AD6"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对</w:t>
            </w:r>
            <w:r w:rsidR="00A16AD6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当前</w:t>
            </w:r>
            <w:r w:rsidR="00A16AD6"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门店所在位置进行标注</w:t>
            </w:r>
            <w:r w:rsidR="00414A3A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 w:rsidR="00414A3A"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且地图能通过鼠标滚动实现缩放</w:t>
            </w:r>
            <w:r w:rsidR="00A16AD6"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）</w:t>
            </w:r>
            <w:r w:rsidR="00F56C27"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。</w:t>
            </w:r>
          </w:p>
          <w:p w:rsidR="009B14A3" w:rsidRPr="00F96E64" w:rsidRDefault="00A16AD6" w:rsidP="00F96E64">
            <w:pPr>
              <w:pStyle w:val="AxureImageParagraph0"/>
              <w:jc w:val="left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F96E64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以上字段读取</w:t>
            </w:r>
            <w:r w:rsidR="009B14A3" w:rsidRPr="00F96E64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管理</w:t>
            </w:r>
            <w:r w:rsidR="009B14A3" w:rsidRPr="00F96E64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员在新增门店时填写</w:t>
            </w:r>
            <w:r w:rsidRPr="00F96E64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的数据</w:t>
            </w:r>
            <w:r w:rsidR="00F96E64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 w:rsidR="00F96E64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门店类型为“</w:t>
            </w:r>
            <w:r w:rsidR="00F96E64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组织</w:t>
            </w:r>
            <w:r w:rsidR="00F96E64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节点”</w:t>
            </w:r>
            <w:r w:rsidR="00F96E64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的</w:t>
            </w:r>
            <w:r w:rsidR="00F96E64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门店不显示</w:t>
            </w:r>
            <w:r w:rsidR="00F96E64"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门店电话、联系人、</w:t>
            </w:r>
            <w:r w:rsidR="00F96E64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经营</w:t>
            </w:r>
            <w:r w:rsidR="00F96E64"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范围、门店地址、门店地图</w:t>
            </w:r>
            <w:r w:rsidR="00F96E64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、</w:t>
            </w:r>
            <w:r w:rsidR="00F96E64"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门店所在的经纬度，</w:t>
            </w:r>
            <w:r w:rsidR="00F96E64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以及门店</w:t>
            </w:r>
            <w:r w:rsidR="00F96E64"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地图</w:t>
            </w:r>
            <w:r w:rsidR="009B14A3" w:rsidRPr="00F96E64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。</w:t>
            </w:r>
          </w:p>
          <w:p w:rsidR="00F96E64" w:rsidRPr="00F96E64" w:rsidRDefault="00F96E64" w:rsidP="00F96E64">
            <w:pPr>
              <w:pStyle w:val="AxureImageParagraph0"/>
              <w:jc w:val="left"/>
              <w:rPr>
                <w:rFonts w:ascii="微软雅黑" w:eastAsia="微软雅黑" w:hAnsi="微软雅黑"/>
                <w:sz w:val="21"/>
                <w:szCs w:val="21"/>
              </w:rPr>
            </w:pPr>
            <w:r w:rsidRPr="00F96E64">
              <w:rPr>
                <w:rFonts w:ascii="微软雅黑" w:eastAsia="微软雅黑" w:hAnsi="微软雅黑"/>
                <w:sz w:val="21"/>
                <w:szCs w:val="21"/>
              </w:rPr>
              <w:t>默认展示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的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</w:t>
            </w:r>
            <w:r w:rsidRPr="00F96E64">
              <w:rPr>
                <w:rFonts w:ascii="微软雅黑" w:eastAsia="微软雅黑" w:hAnsi="微软雅黑"/>
                <w:sz w:val="21"/>
                <w:szCs w:val="21"/>
              </w:rPr>
              <w:t>为：</w:t>
            </w:r>
          </w:p>
          <w:p w:rsidR="00F96E64" w:rsidRPr="00F96E64" w:rsidRDefault="00F96E64" w:rsidP="00F96E64">
            <w:pPr>
              <w:pStyle w:val="AxureImageParagraph0"/>
              <w:jc w:val="left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F96E64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当管理员首次进入时，无门店，则不显示门店详情，在页面中间显示：暂未添加门店，点击{添加门店}；点击添加门店后，打开新增门店的弹框。</w:t>
            </w:r>
          </w:p>
          <w:p w:rsidR="00F96E64" w:rsidRDefault="00F96E64" w:rsidP="00F96E64">
            <w:pPr>
              <w:pStyle w:val="AxureImageParagraph0"/>
              <w:jc w:val="left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F96E64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如</w:t>
            </w:r>
            <w:r w:rsidR="00AE0D7D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果</w:t>
            </w:r>
            <w:r w:rsidR="00AE0D7D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有多家门店</w:t>
            </w:r>
            <w:r w:rsidRPr="00F96E64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，则默认展示最高层级的门店，如果同一层级有多家门店，则显示列表中的第一家门店。</w:t>
            </w:r>
          </w:p>
          <w:p w:rsidR="008029E2" w:rsidRDefault="008029E2" w:rsidP="00F96E64">
            <w:pPr>
              <w:pStyle w:val="AxureImageParagraph0"/>
              <w:jc w:val="left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无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门店时，显示如下：</w:t>
            </w:r>
          </w:p>
          <w:p w:rsidR="008029E2" w:rsidRDefault="008029E2" w:rsidP="00F96E64">
            <w:pPr>
              <w:pStyle w:val="AxureImageParagraph0"/>
              <w:jc w:val="left"/>
              <w:rPr>
                <w:rFonts w:ascii="宋体" w:eastAsia="宋体" w:hAnsi="宋体"/>
                <w:sz w:val="24"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3A468027" wp14:editId="27A7B913">
                  <wp:extent cx="3921760" cy="2571218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7536" cy="2575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029E2" w:rsidRDefault="008029E2" w:rsidP="008029E2">
            <w:pPr>
              <w:pStyle w:val="ac"/>
              <w:rPr>
                <w:rFonts w:ascii="微软雅黑" w:eastAsia="微软雅黑" w:hAnsi="微软雅黑"/>
                <w:sz w:val="21"/>
                <w:szCs w:val="21"/>
              </w:rPr>
            </w:pPr>
            <w:r w:rsidRPr="008029E2">
              <w:rPr>
                <w:rFonts w:ascii="微软雅黑" w:eastAsia="微软雅黑" w:hAnsi="微软雅黑" w:hint="eastAsia"/>
                <w:sz w:val="21"/>
                <w:szCs w:val="21"/>
              </w:rPr>
              <w:t>文字</w:t>
            </w:r>
            <w:r w:rsidRPr="008029E2">
              <w:rPr>
                <w:rFonts w:ascii="微软雅黑" w:eastAsia="微软雅黑" w:hAnsi="微软雅黑"/>
                <w:sz w:val="21"/>
                <w:szCs w:val="21"/>
              </w:rPr>
              <w:t>显示为：</w:t>
            </w:r>
            <w:r w:rsidRPr="008029E2">
              <w:rPr>
                <w:rFonts w:ascii="微软雅黑" w:eastAsia="微软雅黑" w:hAnsi="微软雅黑"/>
                <w:color w:val="333333"/>
                <w:sz w:val="21"/>
                <w:szCs w:val="21"/>
              </w:rPr>
              <w:t>暂未添加门店，点击</w:t>
            </w:r>
            <w:r w:rsidRPr="008029E2">
              <w:rPr>
                <w:rFonts w:ascii="微软雅黑" w:eastAsia="微软雅黑" w:hAnsi="微软雅黑"/>
                <w:color w:val="3399FF"/>
                <w:sz w:val="21"/>
                <w:szCs w:val="21"/>
              </w:rPr>
              <w:t>添加门店</w:t>
            </w:r>
            <w:r w:rsidRPr="008029E2">
              <w:rPr>
                <w:rFonts w:ascii="微软雅黑" w:eastAsia="微软雅黑" w:hAnsi="微软雅黑" w:hint="eastAsia"/>
                <w:sz w:val="21"/>
                <w:szCs w:val="21"/>
              </w:rPr>
              <w:t>，</w:t>
            </w:r>
            <w:r w:rsidRPr="008029E2">
              <w:rPr>
                <w:rFonts w:ascii="微软雅黑" w:eastAsia="微软雅黑" w:hAnsi="微软雅黑"/>
                <w:sz w:val="21"/>
                <w:szCs w:val="21"/>
              </w:rPr>
              <w:t>点击“</w:t>
            </w:r>
            <w:r w:rsidRPr="008029E2">
              <w:rPr>
                <w:rFonts w:ascii="微软雅黑" w:eastAsia="微软雅黑" w:hAnsi="微软雅黑" w:hint="eastAsia"/>
                <w:sz w:val="21"/>
                <w:szCs w:val="21"/>
              </w:rPr>
              <w:t>添加</w:t>
            </w:r>
            <w:r w:rsidRPr="008029E2">
              <w:rPr>
                <w:rFonts w:ascii="微软雅黑" w:eastAsia="微软雅黑" w:hAnsi="微软雅黑"/>
                <w:sz w:val="21"/>
                <w:szCs w:val="21"/>
              </w:rPr>
              <w:t>门店”</w:t>
            </w:r>
            <w:r w:rsidRPr="008029E2">
              <w:rPr>
                <w:rFonts w:ascii="微软雅黑" w:eastAsia="微软雅黑" w:hAnsi="微软雅黑" w:hint="eastAsia"/>
                <w:sz w:val="21"/>
                <w:szCs w:val="21"/>
              </w:rPr>
              <w:t>打开</w:t>
            </w:r>
            <w:r w:rsidRPr="008029E2">
              <w:rPr>
                <w:rFonts w:ascii="微软雅黑" w:eastAsia="微软雅黑" w:hAnsi="微软雅黑"/>
                <w:sz w:val="21"/>
                <w:szCs w:val="21"/>
              </w:rPr>
              <w:t>新增门</w:t>
            </w:r>
            <w:r w:rsidRPr="008029E2">
              <w:rPr>
                <w:rFonts w:ascii="微软雅黑" w:eastAsia="微软雅黑" w:hAnsi="微软雅黑"/>
                <w:sz w:val="21"/>
                <w:szCs w:val="21"/>
              </w:rPr>
              <w:lastRenderedPageBreak/>
              <w:t>店的弹框。</w:t>
            </w:r>
          </w:p>
          <w:p w:rsidR="00570242" w:rsidRPr="008029E2" w:rsidRDefault="00570242" w:rsidP="008029E2">
            <w:pPr>
              <w:pStyle w:val="ac"/>
              <w:rPr>
                <w:rFonts w:ascii="微软雅黑" w:eastAsia="微软雅黑" w:hAnsi="微软雅黑" w:hint="eastAsia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且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右侧不显示树形结构的图标。</w:t>
            </w:r>
            <w:bookmarkStart w:id="10" w:name="_GoBack"/>
            <w:bookmarkEnd w:id="10"/>
          </w:p>
        </w:tc>
      </w:tr>
      <w:tr w:rsidR="00F76719" w:rsidRPr="00D46052" w:rsidTr="00A54737">
        <w:tc>
          <w:tcPr>
            <w:tcW w:w="1589" w:type="dxa"/>
          </w:tcPr>
          <w:p w:rsidR="00F76719" w:rsidRPr="00D46052" w:rsidRDefault="00101A5A" w:rsidP="00101A5A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lastRenderedPageBreak/>
              <w:t>展开门店列表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</w:t>
            </w:r>
            <w:r w:rsidR="00F76719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图标</w:t>
            </w:r>
          </w:p>
        </w:tc>
        <w:tc>
          <w:tcPr>
            <w:tcW w:w="7278" w:type="dxa"/>
          </w:tcPr>
          <w:p w:rsidR="00F76719" w:rsidRPr="00D46052" w:rsidRDefault="00F54684" w:rsidP="00A54737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鼠标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移入右侧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图标，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展开门店的树形结构，如下图</w:t>
            </w:r>
            <w:r w:rsidR="002D0A97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所示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。</w:t>
            </w:r>
          </w:p>
          <w:p w:rsidR="00383923" w:rsidRPr="00D46052" w:rsidRDefault="00383923" w:rsidP="00A54737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鼠标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移出展开框时，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展开框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自动隐藏。</w:t>
            </w:r>
          </w:p>
          <w:p w:rsidR="00383923" w:rsidRPr="00D46052" w:rsidRDefault="00383923" w:rsidP="00A54737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注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：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此时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展开框为遮盖层，原页面上的内容不需要调整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宽度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。</w:t>
            </w:r>
          </w:p>
        </w:tc>
      </w:tr>
    </w:tbl>
    <w:p w:rsidR="00F76719" w:rsidRPr="00D46052" w:rsidRDefault="00F76719" w:rsidP="00383923">
      <w:pPr>
        <w:rPr>
          <w:rFonts w:ascii="微软雅黑" w:eastAsia="微软雅黑" w:hAnsi="微软雅黑"/>
          <w:lang w:eastAsia="zh-CN"/>
        </w:rPr>
      </w:pPr>
    </w:p>
    <w:p w:rsidR="00301E5A" w:rsidRPr="00D46052" w:rsidRDefault="009E670D" w:rsidP="00301E5A">
      <w:pPr>
        <w:ind w:leftChars="400" w:left="720"/>
        <w:rPr>
          <w:rFonts w:ascii="微软雅黑" w:eastAsia="微软雅黑" w:hAnsi="微软雅黑"/>
          <w:lang w:eastAsia="zh-CN"/>
        </w:rPr>
      </w:pPr>
      <w:r>
        <w:rPr>
          <w:noProof/>
          <w:lang w:eastAsia="zh-CN"/>
        </w:rPr>
        <w:drawing>
          <wp:inline distT="0" distB="0" distL="0" distR="0" wp14:anchorId="4800C0DD" wp14:editId="2EA0382C">
            <wp:extent cx="6093460" cy="406437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00702" cy="406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8867" w:type="dxa"/>
        <w:tblInd w:w="1101" w:type="dxa"/>
        <w:tblLook w:val="04A0" w:firstRow="1" w:lastRow="0" w:firstColumn="1" w:lastColumn="0" w:noHBand="0" w:noVBand="1"/>
      </w:tblPr>
      <w:tblGrid>
        <w:gridCol w:w="1589"/>
        <w:gridCol w:w="7278"/>
      </w:tblGrid>
      <w:tr w:rsidR="00383923" w:rsidRPr="00D46052" w:rsidTr="00A54737">
        <w:tc>
          <w:tcPr>
            <w:tcW w:w="1589" w:type="dxa"/>
            <w:shd w:val="clear" w:color="auto" w:fill="EAEAEA"/>
          </w:tcPr>
          <w:p w:rsidR="00383923" w:rsidRPr="00D46052" w:rsidRDefault="00383923" w:rsidP="00A54737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元素</w:t>
            </w:r>
          </w:p>
        </w:tc>
        <w:tc>
          <w:tcPr>
            <w:tcW w:w="7278" w:type="dxa"/>
            <w:shd w:val="clear" w:color="auto" w:fill="EAEAEA"/>
          </w:tcPr>
          <w:p w:rsidR="00383923" w:rsidRPr="00D46052" w:rsidRDefault="00383923" w:rsidP="00A54737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交互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说明</w:t>
            </w:r>
          </w:p>
        </w:tc>
      </w:tr>
      <w:tr w:rsidR="00383923" w:rsidRPr="00D46052" w:rsidTr="00A54737">
        <w:tc>
          <w:tcPr>
            <w:tcW w:w="1589" w:type="dxa"/>
          </w:tcPr>
          <w:p w:rsidR="00383923" w:rsidRPr="00D46052" w:rsidRDefault="00583010" w:rsidP="00A54737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门店列表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的展开框</w:t>
            </w:r>
          </w:p>
        </w:tc>
        <w:tc>
          <w:tcPr>
            <w:tcW w:w="7278" w:type="dxa"/>
          </w:tcPr>
          <w:p w:rsidR="00383923" w:rsidRPr="00D46052" w:rsidRDefault="005A50D1" w:rsidP="005A50D1">
            <w:pPr>
              <w:pStyle w:val="ab"/>
              <w:numPr>
                <w:ilvl w:val="0"/>
                <w:numId w:val="19"/>
              </w:numPr>
              <w:ind w:firstLineChars="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门店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列表展开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时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，左侧标签上显示的图标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需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修改为“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固定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图标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。点击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此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图标，将门店列表固定在右侧，且“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固定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图标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变为“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解除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固定”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图标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。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 xml:space="preserve"> 再次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点击“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解除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固定”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图标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时，门店列表自动隐藏。</w:t>
            </w:r>
          </w:p>
          <w:p w:rsidR="005A50D1" w:rsidRPr="00D46052" w:rsidRDefault="005A50D1" w:rsidP="005A50D1">
            <w:pPr>
              <w:pStyle w:val="ab"/>
              <w:numPr>
                <w:ilvl w:val="0"/>
                <w:numId w:val="19"/>
              </w:numPr>
              <w:ind w:firstLineChars="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当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门店列表固定显示在</w:t>
            </w:r>
            <w:r w:rsidR="008E3E02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右侧</w:t>
            </w:r>
            <w:r w:rsidR="008E3E02"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时，页面内容需根据屏幕进行自适应调整。</w:t>
            </w:r>
          </w:p>
        </w:tc>
      </w:tr>
      <w:tr w:rsidR="00583010" w:rsidRPr="00D46052" w:rsidTr="00A54737">
        <w:tc>
          <w:tcPr>
            <w:tcW w:w="1589" w:type="dxa"/>
          </w:tcPr>
          <w:p w:rsidR="00583010" w:rsidRPr="00D46052" w:rsidRDefault="00583010" w:rsidP="00B9061D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门店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列表上</w:t>
            </w:r>
            <w:r w:rsidR="00B9061D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的“添加</w:t>
            </w:r>
            <w:r w:rsidR="00B9061D"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</w:t>
            </w:r>
            <w:r w:rsidR="00B9061D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”按钮</w:t>
            </w:r>
          </w:p>
        </w:tc>
        <w:tc>
          <w:tcPr>
            <w:tcW w:w="7278" w:type="dxa"/>
          </w:tcPr>
          <w:p w:rsidR="00583010" w:rsidRPr="00D46052" w:rsidRDefault="00FC53CF" w:rsidP="00FC53CF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添加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门店”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按钮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在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当前页面打开添加门店的弹框，详见</w:t>
            </w:r>
            <w:hyperlink w:anchor="_新建/编辑门店" w:history="1">
              <w:r w:rsidRPr="00D46052">
                <w:rPr>
                  <w:rStyle w:val="a3"/>
                  <w:rFonts w:ascii="微软雅黑" w:eastAsia="微软雅黑" w:hAnsi="微软雅黑"/>
                  <w:sz w:val="21"/>
                  <w:szCs w:val="21"/>
                  <w:lang w:eastAsia="zh-CN"/>
                </w:rPr>
                <w:t>新建/编辑门店</w:t>
              </w:r>
            </w:hyperlink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</w:tc>
      </w:tr>
      <w:tr w:rsidR="00B9061D" w:rsidRPr="00D46052" w:rsidTr="00A54737">
        <w:tc>
          <w:tcPr>
            <w:tcW w:w="1589" w:type="dxa"/>
          </w:tcPr>
          <w:p w:rsidR="00B9061D" w:rsidRPr="00D46052" w:rsidRDefault="00B9061D" w:rsidP="00B9061D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lastRenderedPageBreak/>
              <w:t>门店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列表上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的搜索框</w:t>
            </w:r>
          </w:p>
        </w:tc>
        <w:tc>
          <w:tcPr>
            <w:tcW w:w="7278" w:type="dxa"/>
          </w:tcPr>
          <w:p w:rsidR="004A3C60" w:rsidRPr="00D46052" w:rsidRDefault="00487B8A" w:rsidP="00487B8A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点击搜索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框，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输入门店名称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后，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搜索按钮</w:t>
            </w:r>
            <w:r w:rsidR="005170F3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进行</w:t>
            </w:r>
            <w:r w:rsidR="005170F3"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搜索，详见</w:t>
            </w:r>
            <w:hyperlink w:anchor="_搜索门店" w:history="1">
              <w:r w:rsidR="005170F3" w:rsidRPr="00D46052">
                <w:rPr>
                  <w:rStyle w:val="a3"/>
                  <w:rFonts w:ascii="微软雅黑" w:eastAsia="微软雅黑" w:hAnsi="微软雅黑"/>
                  <w:sz w:val="21"/>
                  <w:szCs w:val="21"/>
                  <w:lang w:eastAsia="zh-CN"/>
                </w:rPr>
                <w:t>搜索门店</w:t>
              </w:r>
            </w:hyperlink>
            <w:r w:rsidR="005170F3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</w:tc>
      </w:tr>
      <w:tr w:rsidR="00B9061D" w:rsidRPr="00D46052" w:rsidTr="00A54737">
        <w:tc>
          <w:tcPr>
            <w:tcW w:w="1589" w:type="dxa"/>
          </w:tcPr>
          <w:p w:rsidR="00B9061D" w:rsidRPr="00D46052" w:rsidRDefault="00B9061D" w:rsidP="00B9061D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具体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门店列表</w:t>
            </w:r>
          </w:p>
        </w:tc>
        <w:tc>
          <w:tcPr>
            <w:tcW w:w="7278" w:type="dxa"/>
          </w:tcPr>
          <w:p w:rsidR="00480B6D" w:rsidRPr="00D46052" w:rsidRDefault="005170F3" w:rsidP="005170F3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门店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列表按照层级关系进行显示。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同一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层级的门店，默认按照添加的先后顺序进行显示。</w:t>
            </w:r>
          </w:p>
          <w:p w:rsidR="00545AA3" w:rsidRPr="00D46052" w:rsidRDefault="00545AA3" w:rsidP="005170F3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名称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前的“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加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、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减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号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时，可对当前门店下的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子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进行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展开或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收起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。</w:t>
            </w:r>
            <w:r w:rsidR="00480B6D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无</w:t>
            </w:r>
            <w:r w:rsidR="00480B6D"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下级门店</w:t>
            </w:r>
            <w:r w:rsidR="00480B6D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时</w:t>
            </w:r>
            <w:r w:rsidR="00480B6D"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不显示“</w:t>
            </w:r>
            <w:r w:rsidR="00480B6D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加</w:t>
            </w:r>
            <w:r w:rsidR="00480B6D"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 w:rsidR="00480B6D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、</w:t>
            </w:r>
            <w:r w:rsidR="00480B6D"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 w:rsidR="00480B6D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减</w:t>
            </w:r>
            <w:r w:rsidR="00480B6D"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 w:rsidR="00480B6D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号</w:t>
            </w:r>
            <w:r w:rsidR="00480B6D"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。</w:t>
            </w:r>
          </w:p>
          <w:p w:rsidR="002935CF" w:rsidRPr="00D46052" w:rsidRDefault="002935CF" w:rsidP="005170F3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注意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：</w:t>
            </w:r>
          </w:p>
          <w:p w:rsidR="002935CF" w:rsidRPr="00D46052" w:rsidRDefault="002935CF" w:rsidP="002935CF">
            <w:pPr>
              <w:pStyle w:val="ab"/>
              <w:numPr>
                <w:ilvl w:val="0"/>
                <w:numId w:val="21"/>
              </w:numPr>
              <w:ind w:firstLineChars="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此处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门店列表需根据当前账号拥有的权限进行显示，例如当前登录账号仅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归属于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两个门店，则该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账号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用户仅能看到两个门店。</w:t>
            </w:r>
          </w:p>
          <w:p w:rsidR="002935CF" w:rsidRPr="00D46052" w:rsidRDefault="002935CF" w:rsidP="002935CF">
            <w:pPr>
              <w:pStyle w:val="ab"/>
              <w:numPr>
                <w:ilvl w:val="0"/>
                <w:numId w:val="21"/>
              </w:numPr>
              <w:ind w:firstLineChars="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如果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当前登录账号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拥有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超过</w:t>
            </w:r>
            <w:r w:rsidR="00965E07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2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0个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门店的权限，则该树形架构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仅默认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展开第二级菜单，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其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子菜单默认收起。</w:t>
            </w:r>
          </w:p>
          <w:p w:rsidR="00272A14" w:rsidRPr="00D46052" w:rsidRDefault="00272A14" w:rsidP="002935CF">
            <w:pPr>
              <w:pStyle w:val="ab"/>
              <w:numPr>
                <w:ilvl w:val="0"/>
                <w:numId w:val="21"/>
              </w:numPr>
              <w:ind w:firstLineChars="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如果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门店列表无法在当前页面显示完全，则需要出现滚动条。</w:t>
            </w:r>
          </w:p>
        </w:tc>
      </w:tr>
    </w:tbl>
    <w:p w:rsidR="00383923" w:rsidRPr="00D46052" w:rsidRDefault="00383923" w:rsidP="00301E5A">
      <w:pPr>
        <w:ind w:leftChars="400" w:left="720"/>
        <w:rPr>
          <w:rFonts w:ascii="微软雅黑" w:eastAsia="微软雅黑" w:hAnsi="微软雅黑"/>
          <w:lang w:eastAsia="zh-CN"/>
        </w:rPr>
      </w:pPr>
    </w:p>
    <w:p w:rsidR="00487B8A" w:rsidRPr="00D46052" w:rsidRDefault="00487B8A" w:rsidP="00E57BD3">
      <w:pPr>
        <w:pStyle w:val="3"/>
        <w:numPr>
          <w:ilvl w:val="1"/>
          <w:numId w:val="17"/>
        </w:numPr>
        <w:ind w:left="1134" w:hanging="425"/>
        <w:rPr>
          <w:rFonts w:ascii="微软雅黑" w:eastAsia="微软雅黑" w:hAnsi="微软雅黑"/>
          <w:lang w:eastAsia="zh-CN"/>
        </w:rPr>
      </w:pPr>
      <w:bookmarkStart w:id="11" w:name="_移动门店"/>
      <w:bookmarkStart w:id="12" w:name="_搜索门店"/>
      <w:bookmarkStart w:id="13" w:name="_Toc436230907"/>
      <w:bookmarkEnd w:id="11"/>
      <w:bookmarkEnd w:id="12"/>
      <w:r w:rsidRPr="00D46052">
        <w:rPr>
          <w:rFonts w:ascii="微软雅黑" w:eastAsia="微软雅黑" w:hAnsi="微软雅黑" w:hint="eastAsia"/>
          <w:lang w:eastAsia="zh-CN"/>
        </w:rPr>
        <w:lastRenderedPageBreak/>
        <w:t>搜索</w:t>
      </w:r>
      <w:r w:rsidRPr="00D46052">
        <w:rPr>
          <w:rFonts w:ascii="微软雅黑" w:eastAsia="微软雅黑" w:hAnsi="微软雅黑"/>
          <w:lang w:eastAsia="zh-CN"/>
        </w:rPr>
        <w:t>门店</w:t>
      </w:r>
      <w:bookmarkEnd w:id="13"/>
    </w:p>
    <w:p w:rsidR="001900A2" w:rsidRPr="00D46052" w:rsidRDefault="00BD7FB3" w:rsidP="00F43718">
      <w:pPr>
        <w:ind w:leftChars="400" w:left="720"/>
        <w:rPr>
          <w:rFonts w:ascii="微软雅黑" w:eastAsia="微软雅黑" w:hAnsi="微软雅黑"/>
          <w:lang w:eastAsia="zh-CN"/>
        </w:rPr>
      </w:pPr>
      <w:r>
        <w:rPr>
          <w:noProof/>
          <w:lang w:eastAsia="zh-CN"/>
        </w:rPr>
        <w:drawing>
          <wp:inline distT="0" distB="0" distL="0" distR="0" wp14:anchorId="3044BAA6" wp14:editId="708E32EB">
            <wp:extent cx="6864985" cy="458406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64985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8867" w:type="dxa"/>
        <w:tblInd w:w="1101" w:type="dxa"/>
        <w:tblLook w:val="04A0" w:firstRow="1" w:lastRow="0" w:firstColumn="1" w:lastColumn="0" w:noHBand="0" w:noVBand="1"/>
      </w:tblPr>
      <w:tblGrid>
        <w:gridCol w:w="1589"/>
        <w:gridCol w:w="7278"/>
      </w:tblGrid>
      <w:tr w:rsidR="00F43718" w:rsidRPr="00D46052" w:rsidTr="009429B6">
        <w:tc>
          <w:tcPr>
            <w:tcW w:w="1589" w:type="dxa"/>
            <w:shd w:val="clear" w:color="auto" w:fill="EAEAEA"/>
          </w:tcPr>
          <w:p w:rsidR="00F43718" w:rsidRPr="00D46052" w:rsidRDefault="00F43718" w:rsidP="009429B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元素</w:t>
            </w:r>
          </w:p>
        </w:tc>
        <w:tc>
          <w:tcPr>
            <w:tcW w:w="7278" w:type="dxa"/>
            <w:shd w:val="clear" w:color="auto" w:fill="EAEAEA"/>
          </w:tcPr>
          <w:p w:rsidR="00F43718" w:rsidRPr="00D46052" w:rsidRDefault="00F43718" w:rsidP="009429B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交互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说明</w:t>
            </w:r>
          </w:p>
        </w:tc>
      </w:tr>
      <w:tr w:rsidR="00F43718" w:rsidRPr="00D46052" w:rsidTr="009429B6">
        <w:tc>
          <w:tcPr>
            <w:tcW w:w="1589" w:type="dxa"/>
          </w:tcPr>
          <w:p w:rsidR="00F43718" w:rsidRPr="00D46052" w:rsidRDefault="00F43718" w:rsidP="009429B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搜索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框</w:t>
            </w:r>
          </w:p>
        </w:tc>
        <w:tc>
          <w:tcPr>
            <w:tcW w:w="7278" w:type="dxa"/>
          </w:tcPr>
          <w:p w:rsidR="00924337" w:rsidRPr="00D46052" w:rsidRDefault="00924337" w:rsidP="00F43718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搜索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框中显示默认提示文字：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请输入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门店名称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如下图：</w:t>
            </w:r>
          </w:p>
          <w:p w:rsidR="00924337" w:rsidRPr="00D46052" w:rsidRDefault="00924337" w:rsidP="00F43718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/>
                <w:noProof/>
                <w:lang w:eastAsia="zh-CN"/>
              </w:rPr>
              <w:drawing>
                <wp:inline distT="0" distB="0" distL="0" distR="0" wp14:anchorId="1CDF109B" wp14:editId="17AFAA4E">
                  <wp:extent cx="2381250" cy="34290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43718" w:rsidRPr="00D46052" w:rsidRDefault="00F43718" w:rsidP="00F43718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点击搜索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框，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输入门店名称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后，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 w:rsidR="00424FC8"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搜索按钮</w:t>
            </w:r>
            <w:r w:rsidR="00424FC8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 w:rsidR="0084308A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根据</w:t>
            </w:r>
            <w:r w:rsidR="0084308A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模糊搜索</w:t>
            </w:r>
            <w:r w:rsidR="00424FC8"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显示搜索结果。</w:t>
            </w:r>
          </w:p>
          <w:p w:rsidR="00424FC8" w:rsidRPr="00D46052" w:rsidRDefault="00424FC8" w:rsidP="00F43718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同时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，搜索框中的搜索图标变为关闭按钮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如下图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：</w:t>
            </w:r>
          </w:p>
          <w:p w:rsidR="00F43718" w:rsidRPr="00D46052" w:rsidRDefault="00424FC8" w:rsidP="009429B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/>
                <w:noProof/>
                <w:lang w:eastAsia="zh-CN"/>
              </w:rPr>
              <w:drawing>
                <wp:inline distT="0" distB="0" distL="0" distR="0" wp14:anchorId="7BBF6DBB" wp14:editId="16EC5DF2">
                  <wp:extent cx="2428875" cy="333375"/>
                  <wp:effectExtent l="0" t="0" r="9525" b="952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7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3718" w:rsidRPr="00D46052" w:rsidTr="009429B6">
        <w:tc>
          <w:tcPr>
            <w:tcW w:w="1589" w:type="dxa"/>
          </w:tcPr>
          <w:p w:rsidR="00F43718" w:rsidRPr="00D46052" w:rsidRDefault="00F43718" w:rsidP="009429B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搜索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结果</w:t>
            </w:r>
          </w:p>
        </w:tc>
        <w:tc>
          <w:tcPr>
            <w:tcW w:w="7278" w:type="dxa"/>
          </w:tcPr>
          <w:p w:rsidR="00272A14" w:rsidRPr="00D46052" w:rsidRDefault="00F43718" w:rsidP="009429B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将符合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条件的门店</w:t>
            </w:r>
            <w:r w:rsidR="00BE5214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罗列</w:t>
            </w:r>
            <w:r w:rsidR="00BE5214"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在搜索框下方</w:t>
            </w:r>
            <w:r w:rsidR="00BE5214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 w:rsidR="00BE5214"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且默认</w:t>
            </w:r>
            <w:r w:rsidR="00BE5214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定位</w:t>
            </w:r>
            <w:r w:rsidR="00BE5214"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第一条</w:t>
            </w:r>
            <w:r w:rsidR="00BE5214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搜索</w:t>
            </w:r>
            <w:r w:rsidR="00BE5214"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结果：</w:t>
            </w:r>
          </w:p>
          <w:p w:rsidR="00BE5214" w:rsidRPr="00D46052" w:rsidRDefault="00BE5214" w:rsidP="009429B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/>
                <w:noProof/>
                <w:lang w:eastAsia="zh-CN"/>
              </w:rPr>
              <w:lastRenderedPageBreak/>
              <w:drawing>
                <wp:inline distT="0" distB="0" distL="0" distR="0" wp14:anchorId="42CB54E0" wp14:editId="64CBBEAC">
                  <wp:extent cx="2857500" cy="1514475"/>
                  <wp:effectExtent l="0" t="0" r="0" b="952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E5214" w:rsidRPr="00D46052" w:rsidRDefault="00BE5214" w:rsidP="009429B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鼠标移入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后方的箭头时</w:t>
            </w:r>
            <w:r w:rsidR="00861BB4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（需</w:t>
            </w:r>
            <w:r w:rsidR="00861BB4"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有</w:t>
            </w:r>
            <w:r w:rsidR="00861BB4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移入</w:t>
            </w:r>
            <w:r w:rsidR="00861BB4"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的状态）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，显示提示文字：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在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树形结构中查看。</w:t>
            </w:r>
          </w:p>
          <w:p w:rsidR="00BE5214" w:rsidRPr="00D46052" w:rsidRDefault="00BE5214" w:rsidP="009429B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/>
                <w:noProof/>
                <w:lang w:eastAsia="zh-CN"/>
              </w:rPr>
              <w:drawing>
                <wp:inline distT="0" distB="0" distL="0" distR="0" wp14:anchorId="3D8E2CEB" wp14:editId="5FF578DC">
                  <wp:extent cx="3190875" cy="1209675"/>
                  <wp:effectExtent l="0" t="0" r="9525" b="952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120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E5214" w:rsidRPr="00D46052" w:rsidRDefault="00BE5214" w:rsidP="009429B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点击该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箭头图标后，返回树形结构的门店列表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且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将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当前搜索结果定位至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屏幕可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视区域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（如果</w:t>
            </w:r>
            <w:r w:rsidR="00514A6B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门店</w:t>
            </w:r>
            <w:r w:rsidR="00514A6B"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数据较多，则将其定位至屏幕中间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）。</w:t>
            </w:r>
            <w:r w:rsidR="000407E1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如下</w:t>
            </w:r>
            <w:r w:rsidR="000407E1"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：</w:t>
            </w:r>
          </w:p>
          <w:p w:rsidR="000407E1" w:rsidRPr="00D46052" w:rsidRDefault="000407E1" w:rsidP="009429B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/>
                <w:noProof/>
                <w:lang w:eastAsia="zh-CN"/>
              </w:rPr>
              <w:drawing>
                <wp:inline distT="0" distB="0" distL="0" distR="0" wp14:anchorId="54D43BC6" wp14:editId="70A558C4">
                  <wp:extent cx="2924175" cy="1952625"/>
                  <wp:effectExtent l="0" t="0" r="9525" b="952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175" cy="195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2A14" w:rsidRPr="00D46052" w:rsidRDefault="000407E1" w:rsidP="000407E1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注意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：</w:t>
            </w:r>
            <w:r w:rsidR="00272A14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如果</w:t>
            </w:r>
            <w:r w:rsidR="00272A14"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</w:t>
            </w:r>
            <w:r w:rsidR="00272A14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列表</w:t>
            </w:r>
            <w:r w:rsidR="00272A14"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在当前页面无法显示完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，需</w:t>
            </w:r>
            <w:r w:rsidR="00272A14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出现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滚动条</w:t>
            </w:r>
            <w:r w:rsidR="00BE5214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</w:tc>
      </w:tr>
    </w:tbl>
    <w:p w:rsidR="00487B8A" w:rsidRPr="00D46052" w:rsidRDefault="00487B8A" w:rsidP="00487B8A">
      <w:pPr>
        <w:rPr>
          <w:rFonts w:ascii="微软雅黑" w:eastAsia="微软雅黑" w:hAnsi="微软雅黑"/>
          <w:lang w:eastAsia="zh-CN"/>
        </w:rPr>
      </w:pPr>
    </w:p>
    <w:p w:rsidR="000B41E1" w:rsidRPr="00D46052" w:rsidRDefault="000B41E1" w:rsidP="00E57BD3">
      <w:pPr>
        <w:pStyle w:val="3"/>
        <w:numPr>
          <w:ilvl w:val="1"/>
          <w:numId w:val="17"/>
        </w:numPr>
        <w:ind w:left="1134" w:hanging="425"/>
        <w:rPr>
          <w:rFonts w:ascii="微软雅黑" w:eastAsia="微软雅黑" w:hAnsi="微软雅黑"/>
          <w:lang w:eastAsia="zh-CN"/>
        </w:rPr>
      </w:pPr>
      <w:bookmarkStart w:id="14" w:name="_Toc436230908"/>
      <w:r w:rsidRPr="00D46052">
        <w:rPr>
          <w:rFonts w:ascii="微软雅黑" w:eastAsia="微软雅黑" w:hAnsi="微软雅黑" w:hint="eastAsia"/>
          <w:lang w:eastAsia="zh-CN"/>
        </w:rPr>
        <w:t>移动</w:t>
      </w:r>
      <w:r w:rsidRPr="00D46052">
        <w:rPr>
          <w:rFonts w:ascii="微软雅黑" w:eastAsia="微软雅黑" w:hAnsi="微软雅黑"/>
          <w:lang w:eastAsia="zh-CN"/>
        </w:rPr>
        <w:t>门店</w:t>
      </w:r>
      <w:bookmarkEnd w:id="14"/>
    </w:p>
    <w:p w:rsidR="00061511" w:rsidRPr="00D46052" w:rsidRDefault="00A82097" w:rsidP="00061511">
      <w:pPr>
        <w:ind w:firstLineChars="393" w:firstLine="825"/>
        <w:rPr>
          <w:rFonts w:ascii="微软雅黑" w:eastAsia="微软雅黑" w:hAnsi="微软雅黑"/>
          <w:sz w:val="21"/>
          <w:szCs w:val="21"/>
          <w:lang w:eastAsia="zh-CN"/>
        </w:rPr>
      </w:pPr>
      <w:r w:rsidRPr="00D46052">
        <w:rPr>
          <w:rFonts w:ascii="微软雅黑" w:eastAsia="微软雅黑" w:hAnsi="微软雅黑"/>
          <w:sz w:val="21"/>
          <w:szCs w:val="21"/>
          <w:lang w:eastAsia="zh-CN"/>
        </w:rPr>
        <w:t>点击门店名称进行拖拽，即可移动门店显示位置或层级。</w:t>
      </w:r>
    </w:p>
    <w:p w:rsidR="005C3FA6" w:rsidRPr="00D46052" w:rsidRDefault="005C3FA6" w:rsidP="00061511">
      <w:pPr>
        <w:ind w:firstLineChars="393" w:firstLine="825"/>
        <w:rPr>
          <w:rFonts w:ascii="微软雅黑" w:eastAsia="微软雅黑" w:hAnsi="微软雅黑"/>
          <w:sz w:val="21"/>
          <w:szCs w:val="21"/>
          <w:lang w:eastAsia="zh-CN"/>
        </w:rPr>
      </w:pP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移动后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的门店的上级门店均需要根据移动进行自动</w:t>
      </w: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变化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。</w:t>
      </w:r>
    </w:p>
    <w:p w:rsidR="00A82097" w:rsidRPr="00D46052" w:rsidRDefault="00A82097" w:rsidP="00061511">
      <w:pPr>
        <w:ind w:firstLineChars="393" w:firstLine="825"/>
        <w:rPr>
          <w:rFonts w:ascii="微软雅黑" w:eastAsia="微软雅黑" w:hAnsi="微软雅黑"/>
          <w:sz w:val="21"/>
          <w:szCs w:val="21"/>
          <w:lang w:eastAsia="zh-CN"/>
        </w:rPr>
      </w:pP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拖拽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门店时的交互样式如下</w:t>
      </w:r>
      <w:r w:rsidR="005C3FA6"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：</w:t>
      </w:r>
    </w:p>
    <w:p w:rsidR="00301E5A" w:rsidRPr="00D46052" w:rsidRDefault="00BD7FB3" w:rsidP="00301E5A">
      <w:pPr>
        <w:ind w:leftChars="300" w:left="540"/>
        <w:rPr>
          <w:rFonts w:ascii="微软雅黑" w:eastAsia="微软雅黑" w:hAnsi="微软雅黑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12CEB960" wp14:editId="658B7500">
            <wp:extent cx="6864985" cy="456501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64985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8867" w:type="dxa"/>
        <w:tblInd w:w="1101" w:type="dxa"/>
        <w:tblLook w:val="04A0" w:firstRow="1" w:lastRow="0" w:firstColumn="1" w:lastColumn="0" w:noHBand="0" w:noVBand="1"/>
      </w:tblPr>
      <w:tblGrid>
        <w:gridCol w:w="1589"/>
        <w:gridCol w:w="7278"/>
      </w:tblGrid>
      <w:tr w:rsidR="00933D8F" w:rsidRPr="00D46052" w:rsidTr="009429B6">
        <w:tc>
          <w:tcPr>
            <w:tcW w:w="1589" w:type="dxa"/>
            <w:shd w:val="clear" w:color="auto" w:fill="EAEAEA"/>
          </w:tcPr>
          <w:p w:rsidR="00933D8F" w:rsidRPr="00D46052" w:rsidRDefault="00933D8F" w:rsidP="009429B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元素</w:t>
            </w:r>
          </w:p>
        </w:tc>
        <w:tc>
          <w:tcPr>
            <w:tcW w:w="7278" w:type="dxa"/>
            <w:shd w:val="clear" w:color="auto" w:fill="EAEAEA"/>
          </w:tcPr>
          <w:p w:rsidR="00933D8F" w:rsidRPr="00D46052" w:rsidRDefault="00933D8F" w:rsidP="009429B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交互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说明</w:t>
            </w:r>
          </w:p>
        </w:tc>
      </w:tr>
      <w:tr w:rsidR="00933D8F" w:rsidRPr="00D46052" w:rsidTr="009429B6">
        <w:tc>
          <w:tcPr>
            <w:tcW w:w="1589" w:type="dxa"/>
          </w:tcPr>
          <w:p w:rsidR="00933D8F" w:rsidRPr="00D46052" w:rsidRDefault="009E670D" w:rsidP="009429B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拖拽提示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文字</w:t>
            </w:r>
          </w:p>
        </w:tc>
        <w:tc>
          <w:tcPr>
            <w:tcW w:w="7278" w:type="dxa"/>
          </w:tcPr>
          <w:p w:rsidR="00CD1C73" w:rsidRPr="009E670D" w:rsidRDefault="009E670D" w:rsidP="009429B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9E670D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鼠标移入门店名称超过1秒后，提示文字：拖拽可调整门店排序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</w:tc>
      </w:tr>
      <w:tr w:rsidR="00933D8F" w:rsidRPr="00D46052" w:rsidTr="009429B6">
        <w:tc>
          <w:tcPr>
            <w:tcW w:w="1589" w:type="dxa"/>
          </w:tcPr>
          <w:p w:rsidR="00933D8F" w:rsidRPr="00D46052" w:rsidRDefault="005C2054" w:rsidP="009429B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拖拽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方式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移动门店</w:t>
            </w:r>
          </w:p>
        </w:tc>
        <w:tc>
          <w:tcPr>
            <w:tcW w:w="7278" w:type="dxa"/>
          </w:tcPr>
          <w:p w:rsidR="00C8351E" w:rsidRPr="00D46052" w:rsidRDefault="004E6654" w:rsidP="009429B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门店名称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进行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上下移动时，可实现对该门店位置进行移动。</w:t>
            </w:r>
          </w:p>
          <w:p w:rsidR="004E6654" w:rsidRPr="00D46052" w:rsidRDefault="004E6654" w:rsidP="009429B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移动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层级时，显示如下：</w:t>
            </w:r>
          </w:p>
          <w:p w:rsidR="004E6654" w:rsidRPr="00D46052" w:rsidRDefault="004E6654" w:rsidP="009429B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/>
                <w:noProof/>
                <w:lang w:eastAsia="zh-CN"/>
              </w:rPr>
              <w:drawing>
                <wp:inline distT="0" distB="0" distL="0" distR="0" wp14:anchorId="4B09CFAA" wp14:editId="02770D0C">
                  <wp:extent cx="2447925" cy="323850"/>
                  <wp:effectExtent l="0" t="0" r="952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92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（移动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至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成都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地区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体验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店”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下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）</w:t>
            </w:r>
          </w:p>
          <w:p w:rsidR="004E6654" w:rsidRPr="00D46052" w:rsidRDefault="004E6654" w:rsidP="009429B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移动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上下显示位置时，显示如下：</w:t>
            </w:r>
          </w:p>
          <w:p w:rsidR="004E6654" w:rsidRDefault="004E6654" w:rsidP="009429B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/>
                <w:noProof/>
                <w:lang w:eastAsia="zh-CN"/>
              </w:rPr>
              <w:drawing>
                <wp:inline distT="0" distB="0" distL="0" distR="0" wp14:anchorId="7A2195EB" wp14:editId="6880C772">
                  <wp:extent cx="1914525" cy="1009650"/>
                  <wp:effectExtent l="0" t="0" r="9525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（移动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门店至“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美乐乐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旗舰店”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下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的最后一个位置）</w:t>
            </w:r>
          </w:p>
          <w:p w:rsidR="00C8351E" w:rsidRPr="00D46052" w:rsidRDefault="00C8351E" w:rsidP="00E118BF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lastRenderedPageBreak/>
              <w:t>其中，移动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交互上的</w:t>
            </w:r>
            <w:r w:rsidR="00473EDA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横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线条表明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门店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将要显示的位置，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有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线框的门店</w:t>
            </w:r>
            <w:r w:rsidR="00E118BF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为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门店将来的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父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门店。</w:t>
            </w:r>
            <w:r w:rsidR="006F4B47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并且</w:t>
            </w:r>
            <w:r w:rsidR="006F4B47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，父门店在移动时，其子门店需跟着移动。</w:t>
            </w:r>
          </w:p>
        </w:tc>
      </w:tr>
    </w:tbl>
    <w:p w:rsidR="00933D8F" w:rsidRPr="00D46052" w:rsidRDefault="00933D8F" w:rsidP="00301E5A">
      <w:pPr>
        <w:ind w:leftChars="300" w:left="540"/>
        <w:rPr>
          <w:rFonts w:ascii="微软雅黑" w:eastAsia="微软雅黑" w:hAnsi="微软雅黑"/>
          <w:lang w:eastAsia="zh-CN"/>
        </w:rPr>
      </w:pPr>
    </w:p>
    <w:p w:rsidR="000B41E1" w:rsidRPr="00D46052" w:rsidRDefault="000B41E1" w:rsidP="00E57BD3">
      <w:pPr>
        <w:pStyle w:val="3"/>
        <w:numPr>
          <w:ilvl w:val="1"/>
          <w:numId w:val="17"/>
        </w:numPr>
        <w:ind w:left="1134" w:hanging="425"/>
        <w:rPr>
          <w:rFonts w:ascii="微软雅黑" w:eastAsia="微软雅黑" w:hAnsi="微软雅黑"/>
          <w:lang w:eastAsia="zh-CN"/>
        </w:rPr>
      </w:pPr>
      <w:bookmarkStart w:id="15" w:name="_新建/编辑门店"/>
      <w:bookmarkStart w:id="16" w:name="_Toc436230909"/>
      <w:bookmarkEnd w:id="15"/>
      <w:r w:rsidRPr="00D46052">
        <w:rPr>
          <w:rFonts w:ascii="微软雅黑" w:eastAsia="微软雅黑" w:hAnsi="微软雅黑" w:hint="eastAsia"/>
          <w:lang w:eastAsia="zh-CN"/>
        </w:rPr>
        <w:t>新建/编辑</w:t>
      </w:r>
      <w:r w:rsidRPr="00D46052">
        <w:rPr>
          <w:rFonts w:ascii="微软雅黑" w:eastAsia="微软雅黑" w:hAnsi="微软雅黑"/>
          <w:lang w:eastAsia="zh-CN"/>
        </w:rPr>
        <w:t>门店</w:t>
      </w:r>
      <w:bookmarkEnd w:id="16"/>
    </w:p>
    <w:p w:rsidR="005D443E" w:rsidRPr="00D46052" w:rsidRDefault="005D443E" w:rsidP="005D443E">
      <w:pPr>
        <w:ind w:firstLineChars="393" w:firstLine="825"/>
        <w:rPr>
          <w:rFonts w:ascii="微软雅黑" w:eastAsia="微软雅黑" w:hAnsi="微软雅黑"/>
          <w:sz w:val="21"/>
          <w:szCs w:val="21"/>
          <w:lang w:eastAsia="zh-CN"/>
        </w:rPr>
      </w:pP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点击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门店详情页，门店标题右侧的编辑按钮时，打开该门店的编辑弹框。</w:t>
      </w:r>
    </w:p>
    <w:p w:rsidR="005D443E" w:rsidRPr="00D46052" w:rsidRDefault="005D443E" w:rsidP="005D443E">
      <w:pPr>
        <w:ind w:firstLineChars="393" w:firstLine="825"/>
        <w:rPr>
          <w:rFonts w:ascii="微软雅黑" w:eastAsia="微软雅黑" w:hAnsi="微软雅黑"/>
          <w:sz w:val="21"/>
          <w:szCs w:val="21"/>
          <w:lang w:eastAsia="zh-CN"/>
        </w:rPr>
      </w:pP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点击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门店列表框左上角上的“+”</w:t>
      </w: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号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时，打开</w:t>
      </w: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新增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门店的弹框。</w:t>
      </w:r>
    </w:p>
    <w:p w:rsidR="00301E5A" w:rsidRPr="00D46052" w:rsidRDefault="00FA2E22" w:rsidP="00301E5A">
      <w:pPr>
        <w:ind w:leftChars="300" w:left="540"/>
        <w:rPr>
          <w:rFonts w:ascii="微软雅黑" w:eastAsia="微软雅黑" w:hAnsi="微软雅黑"/>
          <w:lang w:eastAsia="zh-CN"/>
        </w:rPr>
      </w:pPr>
      <w:r w:rsidRPr="00D46052">
        <w:rPr>
          <w:rFonts w:ascii="微软雅黑" w:eastAsia="微软雅黑" w:hAnsi="微软雅黑"/>
          <w:noProof/>
          <w:lang w:eastAsia="zh-CN"/>
        </w:rPr>
        <w:drawing>
          <wp:inline distT="0" distB="0" distL="0" distR="0" wp14:anchorId="7600723F" wp14:editId="6315C53D">
            <wp:extent cx="6864985" cy="457644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64985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8867" w:type="dxa"/>
        <w:tblInd w:w="1101" w:type="dxa"/>
        <w:tblLook w:val="04A0" w:firstRow="1" w:lastRow="0" w:firstColumn="1" w:lastColumn="0" w:noHBand="0" w:noVBand="1"/>
      </w:tblPr>
      <w:tblGrid>
        <w:gridCol w:w="1589"/>
        <w:gridCol w:w="7278"/>
      </w:tblGrid>
      <w:tr w:rsidR="00CE4BCE" w:rsidRPr="00D46052" w:rsidTr="009429B6">
        <w:tc>
          <w:tcPr>
            <w:tcW w:w="1589" w:type="dxa"/>
            <w:shd w:val="clear" w:color="auto" w:fill="EAEAEA"/>
          </w:tcPr>
          <w:p w:rsidR="00CE4BCE" w:rsidRPr="00D46052" w:rsidRDefault="00B622D3" w:rsidP="009429B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字段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名称</w:t>
            </w:r>
          </w:p>
        </w:tc>
        <w:tc>
          <w:tcPr>
            <w:tcW w:w="7278" w:type="dxa"/>
            <w:shd w:val="clear" w:color="auto" w:fill="EAEAEA"/>
          </w:tcPr>
          <w:p w:rsidR="00CE4BCE" w:rsidRPr="00D46052" w:rsidRDefault="00B622D3" w:rsidP="009429B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描述</w:t>
            </w:r>
          </w:p>
        </w:tc>
      </w:tr>
      <w:tr w:rsidR="00447B2A" w:rsidRPr="00D46052" w:rsidTr="009429B6">
        <w:tc>
          <w:tcPr>
            <w:tcW w:w="1589" w:type="dxa"/>
          </w:tcPr>
          <w:p w:rsidR="00447B2A" w:rsidRPr="00D46052" w:rsidRDefault="00447B2A" w:rsidP="009429B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弹框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标题</w:t>
            </w:r>
          </w:p>
        </w:tc>
        <w:tc>
          <w:tcPr>
            <w:tcW w:w="7278" w:type="dxa"/>
          </w:tcPr>
          <w:p w:rsidR="00447B2A" w:rsidRPr="00D46052" w:rsidRDefault="00447B2A" w:rsidP="009429B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如果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为编辑门店，即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为“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编辑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门店”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；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如果为新增门店，即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为“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新增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门店”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  <w:p w:rsidR="00B44C18" w:rsidRPr="00D46052" w:rsidRDefault="00B44C18" w:rsidP="009429B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注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：如果为编辑弹框，则后续字段自动读取该门店的信息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 xml:space="preserve"> 。</w:t>
            </w:r>
          </w:p>
        </w:tc>
      </w:tr>
      <w:tr w:rsidR="00CE4BCE" w:rsidRPr="00D46052" w:rsidTr="009429B6">
        <w:tc>
          <w:tcPr>
            <w:tcW w:w="1589" w:type="dxa"/>
          </w:tcPr>
          <w:p w:rsidR="00CE4BCE" w:rsidRPr="00D46052" w:rsidRDefault="00B622D3" w:rsidP="009429B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门店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名称</w:t>
            </w:r>
          </w:p>
        </w:tc>
        <w:tc>
          <w:tcPr>
            <w:tcW w:w="7278" w:type="dxa"/>
          </w:tcPr>
          <w:p w:rsidR="00CE4BCE" w:rsidRDefault="009C09CA" w:rsidP="009429B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（必填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字段）</w:t>
            </w:r>
          </w:p>
          <w:p w:rsidR="00AC4946" w:rsidRPr="00AC4946" w:rsidRDefault="00AC4946" w:rsidP="00797701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8F4E89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注意：鼠标</w:t>
            </w:r>
            <w:r w:rsidRPr="008F4E89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离开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门店名称</w:t>
            </w:r>
            <w:r w:rsidRPr="008F4E89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输入框时，需</w:t>
            </w:r>
            <w:r w:rsidRPr="008F4E89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检查</w:t>
            </w:r>
            <w:r w:rsidRPr="008F4E89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该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门店</w:t>
            </w:r>
            <w:r w:rsidRPr="008F4E89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是否有</w:t>
            </w:r>
            <w:r w:rsidRPr="008F4E89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重复</w:t>
            </w:r>
            <w:r w:rsidRPr="008F4E89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（在</w:t>
            </w:r>
            <w:r w:rsidR="00797701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本商家</w:t>
            </w:r>
            <w:r w:rsidR="00797701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</w:t>
            </w:r>
            <w:r w:rsidR="00797701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lastRenderedPageBreak/>
              <w:t>门店列表</w:t>
            </w:r>
            <w:r w:rsidRPr="008F4E89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中检查）。如果</w:t>
            </w:r>
            <w:r w:rsidRPr="008F4E89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有</w:t>
            </w:r>
            <w:r w:rsidRPr="008F4E89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重复，在输入框下方显示：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该门店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名称已被使用</w:t>
            </w:r>
            <w:r w:rsidRPr="008F4E89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，请重新输入</w:t>
            </w:r>
            <w:r w:rsidRPr="008F4E89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</w:tc>
      </w:tr>
      <w:tr w:rsidR="00CE4BCE" w:rsidRPr="00D46052" w:rsidTr="009429B6">
        <w:tc>
          <w:tcPr>
            <w:tcW w:w="1589" w:type="dxa"/>
          </w:tcPr>
          <w:p w:rsidR="00CE4BCE" w:rsidRPr="00D46052" w:rsidRDefault="00B622D3" w:rsidP="009429B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lastRenderedPageBreak/>
              <w:t>门店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类型</w:t>
            </w:r>
          </w:p>
        </w:tc>
        <w:tc>
          <w:tcPr>
            <w:tcW w:w="7278" w:type="dxa"/>
          </w:tcPr>
          <w:p w:rsidR="009C09CA" w:rsidRDefault="009C09CA" w:rsidP="009C09CA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（必填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字段）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通过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下拉框的方式进行选择，下拉框中的内容有：直营店、加盟店</w:t>
            </w:r>
            <w:r w:rsidR="00CD27EE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、</w:t>
            </w:r>
            <w:r w:rsidR="00CD27EE"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虚拟门店</w:t>
            </w:r>
            <w:r w:rsidR="00DD2616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、</w:t>
            </w:r>
            <w:r w:rsidR="00DD2616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组织节点。</w:t>
            </w:r>
          </w:p>
          <w:p w:rsidR="00DD2616" w:rsidRPr="00DD2616" w:rsidRDefault="00DD2616" w:rsidP="009C09CA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组织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节点</w:t>
            </w:r>
            <w:r w:rsidRPr="00DD2616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类型的门店不算作真实门店，即不在统计门店数量的数据中包含此类门店</w:t>
            </w:r>
            <w:r w:rsidRPr="00DD2616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  <w:r w:rsidRPr="00DD2616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当用户选择门店类型为组织节点时，隐藏门店电话、联系人、经营范围、门店logo、门店地址、地图标注、经纬度字段的输入框。</w:t>
            </w:r>
            <w:r w:rsidRPr="00DD2616">
              <w:rPr>
                <w:rFonts w:ascii="微软雅黑" w:eastAsia="微软雅黑" w:hAnsi="微软雅黑"/>
                <w:sz w:val="21"/>
                <w:szCs w:val="21"/>
              </w:rPr>
              <w:t>即不需要输入以上数据。</w:t>
            </w:r>
          </w:p>
        </w:tc>
      </w:tr>
      <w:tr w:rsidR="009C09CA" w:rsidRPr="00D46052" w:rsidTr="009429B6">
        <w:tc>
          <w:tcPr>
            <w:tcW w:w="1589" w:type="dxa"/>
          </w:tcPr>
          <w:p w:rsidR="009C09CA" w:rsidRPr="00D46052" w:rsidRDefault="009C09CA" w:rsidP="009429B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上级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</w:t>
            </w:r>
          </w:p>
        </w:tc>
        <w:tc>
          <w:tcPr>
            <w:tcW w:w="7278" w:type="dxa"/>
          </w:tcPr>
          <w:p w:rsidR="009C09CA" w:rsidRPr="00D46052" w:rsidRDefault="009C09CA" w:rsidP="009C09CA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（必填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字段）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通过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下拉框的方式进行选择，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默认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显示当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前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选中门店。</w:t>
            </w:r>
          </w:p>
          <w:p w:rsidR="009C09CA" w:rsidRPr="00D46052" w:rsidRDefault="009C09CA" w:rsidP="009C09CA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下拉框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中的内容为已添加的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所有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门店。</w:t>
            </w:r>
          </w:p>
        </w:tc>
      </w:tr>
      <w:tr w:rsidR="00C86C28" w:rsidRPr="00D46052" w:rsidTr="009429B6">
        <w:tc>
          <w:tcPr>
            <w:tcW w:w="1589" w:type="dxa"/>
          </w:tcPr>
          <w:p w:rsidR="00C86C28" w:rsidRPr="00D46052" w:rsidRDefault="00C86C28" w:rsidP="009429B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门店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状态</w:t>
            </w:r>
          </w:p>
        </w:tc>
        <w:tc>
          <w:tcPr>
            <w:tcW w:w="7278" w:type="dxa"/>
          </w:tcPr>
          <w:p w:rsidR="00C86C28" w:rsidRPr="00D46052" w:rsidRDefault="00C86C28" w:rsidP="009C09CA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（必填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字段）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通过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下拉框的方式进行选择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下拉框中的内容有：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已经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开业、暂停营业、尚在装修。</w:t>
            </w:r>
          </w:p>
        </w:tc>
      </w:tr>
      <w:tr w:rsidR="008D5404" w:rsidRPr="00D46052" w:rsidTr="009429B6">
        <w:tc>
          <w:tcPr>
            <w:tcW w:w="1589" w:type="dxa"/>
          </w:tcPr>
          <w:p w:rsidR="008D5404" w:rsidRPr="00D46052" w:rsidRDefault="008D5404" w:rsidP="009429B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门店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电话</w:t>
            </w:r>
          </w:p>
        </w:tc>
        <w:tc>
          <w:tcPr>
            <w:tcW w:w="7278" w:type="dxa"/>
          </w:tcPr>
          <w:p w:rsidR="008D5404" w:rsidRPr="00D46052" w:rsidRDefault="008D5404" w:rsidP="009C09CA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（必填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字段）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需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对输入内容进行判断，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此处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仅能输入数字。</w:t>
            </w:r>
          </w:p>
          <w:p w:rsidR="008D5404" w:rsidRPr="00D46052" w:rsidRDefault="008D5404" w:rsidP="009C09CA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如果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错误则提示：请输入正确的电话。</w:t>
            </w:r>
          </w:p>
          <w:p w:rsidR="008D5404" w:rsidRPr="00D46052" w:rsidRDefault="008D5404" w:rsidP="009C09CA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/>
                <w:noProof/>
                <w:lang w:eastAsia="zh-CN"/>
              </w:rPr>
              <w:drawing>
                <wp:inline distT="0" distB="0" distL="0" distR="0" wp14:anchorId="1DF44D5E" wp14:editId="16C7CDEA">
                  <wp:extent cx="2714625" cy="447675"/>
                  <wp:effectExtent l="0" t="0" r="9525" b="952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5404" w:rsidRPr="00D46052" w:rsidTr="009429B6">
        <w:tc>
          <w:tcPr>
            <w:tcW w:w="1589" w:type="dxa"/>
          </w:tcPr>
          <w:p w:rsidR="008D5404" w:rsidRPr="00D46052" w:rsidRDefault="008D5404" w:rsidP="009429B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联系人</w:t>
            </w:r>
          </w:p>
        </w:tc>
        <w:tc>
          <w:tcPr>
            <w:tcW w:w="7278" w:type="dxa"/>
          </w:tcPr>
          <w:p w:rsidR="008D5404" w:rsidRPr="00D46052" w:rsidRDefault="008D5404" w:rsidP="009C09CA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（必填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字段）</w:t>
            </w:r>
          </w:p>
        </w:tc>
      </w:tr>
      <w:tr w:rsidR="008D5404" w:rsidRPr="00D46052" w:rsidTr="009429B6">
        <w:tc>
          <w:tcPr>
            <w:tcW w:w="1589" w:type="dxa"/>
          </w:tcPr>
          <w:p w:rsidR="008D5404" w:rsidRPr="00D46052" w:rsidRDefault="008D5404" w:rsidP="009429B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经营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范围</w:t>
            </w:r>
          </w:p>
        </w:tc>
        <w:tc>
          <w:tcPr>
            <w:tcW w:w="7278" w:type="dxa"/>
          </w:tcPr>
          <w:p w:rsidR="008D5404" w:rsidRPr="00D46052" w:rsidRDefault="00A81517" w:rsidP="009C09CA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（必填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字段）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通过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下拉框的方式进行选择</w:t>
            </w:r>
          </w:p>
          <w:p w:rsidR="00A81517" w:rsidRPr="00D46052" w:rsidRDefault="00A81517" w:rsidP="009C09CA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目前有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两级内容，第二个下拉框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中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的内容需根据</w:t>
            </w:r>
            <w:r w:rsidR="004F06E0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用户在</w:t>
            </w:r>
            <w:r w:rsidR="004F06E0"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第一个下拉框中的选择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，展示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相应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类别下的内容。</w:t>
            </w:r>
          </w:p>
          <w:p w:rsidR="00A81517" w:rsidRPr="00D46052" w:rsidRDefault="00A81517" w:rsidP="009C09CA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下拉框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中的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内容</w:t>
            </w:r>
            <w:r w:rsidR="001D5B29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单独</w:t>
            </w:r>
            <w:r w:rsidR="001D5B29"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提供</w:t>
            </w:r>
            <w:r w:rsidR="001D5B29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</w:tc>
      </w:tr>
      <w:tr w:rsidR="008D5404" w:rsidRPr="00D46052" w:rsidTr="009429B6">
        <w:tc>
          <w:tcPr>
            <w:tcW w:w="1589" w:type="dxa"/>
          </w:tcPr>
          <w:p w:rsidR="008D5404" w:rsidRPr="00D46052" w:rsidRDefault="004F06E0" w:rsidP="009429B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门店logo</w:t>
            </w:r>
          </w:p>
        </w:tc>
        <w:tc>
          <w:tcPr>
            <w:tcW w:w="7278" w:type="dxa"/>
          </w:tcPr>
          <w:p w:rsidR="008D5404" w:rsidRPr="00D46052" w:rsidRDefault="00FA2E22" w:rsidP="009C09CA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（必填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字段）</w:t>
            </w:r>
            <w:r w:rsidR="004F06E0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见</w:t>
            </w:r>
            <w:r w:rsidR="004F06E0"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后文详细描述。</w:t>
            </w:r>
          </w:p>
        </w:tc>
      </w:tr>
      <w:tr w:rsidR="00447B2A" w:rsidRPr="00D46052" w:rsidTr="009429B6">
        <w:tc>
          <w:tcPr>
            <w:tcW w:w="1589" w:type="dxa"/>
          </w:tcPr>
          <w:p w:rsidR="00447B2A" w:rsidRPr="00D46052" w:rsidRDefault="00447B2A" w:rsidP="009429B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门店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地址</w:t>
            </w:r>
          </w:p>
        </w:tc>
        <w:tc>
          <w:tcPr>
            <w:tcW w:w="7278" w:type="dxa"/>
          </w:tcPr>
          <w:p w:rsidR="00447B2A" w:rsidRPr="00D46052" w:rsidRDefault="00FA2E22" w:rsidP="009C09CA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（必填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字段）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地址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分为：省、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市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、区、</w:t>
            </w:r>
            <w:r w:rsidR="00C8374C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街道</w:t>
            </w:r>
            <w:r w:rsidR="00C8374C"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、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详细地址。</w:t>
            </w:r>
          </w:p>
          <w:p w:rsidR="00FA2E22" w:rsidRPr="00D46052" w:rsidRDefault="00FA2E22" w:rsidP="009C09CA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其中市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、区</w:t>
            </w:r>
            <w:r w:rsidR="00C8374C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、</w:t>
            </w:r>
            <w:r w:rsidR="00C8374C"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街道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下拉框中的内容都需要根据用户的选择调整，例如用户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在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省下拉框中选择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北京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，则市下拉框中仅有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北京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区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下拉框中仅有北京下的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行政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区域</w:t>
            </w:r>
            <w:r w:rsidR="00C8374C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等</w:t>
            </w:r>
            <w:r w:rsidR="00C8374C"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。</w:t>
            </w:r>
          </w:p>
          <w:p w:rsidR="00FA2E22" w:rsidRPr="00D46052" w:rsidRDefault="00FA2E22" w:rsidP="00103DC5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详细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地址选择框中，</w:t>
            </w:r>
            <w:r w:rsidR="00C8374C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在</w:t>
            </w:r>
            <w:r w:rsidR="00C8374C"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输入框中</w:t>
            </w:r>
            <w:r w:rsidR="00103DC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显示提示</w:t>
            </w:r>
            <w:r w:rsidR="00103DC5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文字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：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详细地址（不需要填写省、市、区</w:t>
            </w:r>
            <w:r w:rsidR="00C8374C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、</w:t>
            </w:r>
            <w:r w:rsidR="00C8374C"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街道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信息）</w:t>
            </w:r>
            <w:r w:rsidR="00C8374C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 w:rsidR="00C8374C"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在输入框右侧提示用户：</w:t>
            </w:r>
            <w:r w:rsidR="00C8374C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点击地图，标注准确位置！</w:t>
            </w:r>
          </w:p>
        </w:tc>
      </w:tr>
      <w:tr w:rsidR="00447B2A" w:rsidRPr="00D46052" w:rsidTr="009429B6">
        <w:tc>
          <w:tcPr>
            <w:tcW w:w="1589" w:type="dxa"/>
          </w:tcPr>
          <w:p w:rsidR="00447B2A" w:rsidRPr="00D46052" w:rsidRDefault="00447B2A" w:rsidP="009429B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lastRenderedPageBreak/>
              <w:t>地图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标注</w:t>
            </w:r>
          </w:p>
        </w:tc>
        <w:tc>
          <w:tcPr>
            <w:tcW w:w="7278" w:type="dxa"/>
          </w:tcPr>
          <w:p w:rsidR="00447B2A" w:rsidRPr="00D46052" w:rsidRDefault="00C8374C" w:rsidP="009C09CA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地图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默认展开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全国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地图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，根据用户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选择的省、市、区、街道信息自动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在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地图上进行定位。</w:t>
            </w:r>
          </w:p>
          <w:p w:rsidR="00C8374C" w:rsidRPr="00D46052" w:rsidRDefault="00C8374C" w:rsidP="009C09CA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地图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可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通过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鼠标滚动进行缩放，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地图可修改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定位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坐标</w:t>
            </w:r>
            <w:r w:rsidR="00C55127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（此时</w:t>
            </w:r>
            <w:r w:rsidR="00C55127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，门店地址不需要根据地图标注修改）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。</w:t>
            </w:r>
          </w:p>
        </w:tc>
      </w:tr>
      <w:tr w:rsidR="00447B2A" w:rsidRPr="00D46052" w:rsidTr="009429B6">
        <w:tc>
          <w:tcPr>
            <w:tcW w:w="1589" w:type="dxa"/>
          </w:tcPr>
          <w:p w:rsidR="00447B2A" w:rsidRPr="00D46052" w:rsidRDefault="00447B2A" w:rsidP="009429B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经纬度</w:t>
            </w:r>
          </w:p>
        </w:tc>
        <w:tc>
          <w:tcPr>
            <w:tcW w:w="7278" w:type="dxa"/>
          </w:tcPr>
          <w:p w:rsidR="00C8374C" w:rsidRPr="00D46052" w:rsidRDefault="00C8374C" w:rsidP="009C09CA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默认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为空，此地段用户不可手动编辑。</w:t>
            </w:r>
          </w:p>
          <w:p w:rsidR="00447B2A" w:rsidRPr="00D46052" w:rsidRDefault="00C8374C" w:rsidP="009C09CA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根据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地图上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定位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坐标获取经纬度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经纬度格式为：</w:t>
            </w:r>
          </w:p>
        </w:tc>
      </w:tr>
      <w:tr w:rsidR="00447B2A" w:rsidRPr="00D46052" w:rsidTr="009429B6">
        <w:tc>
          <w:tcPr>
            <w:tcW w:w="1589" w:type="dxa"/>
          </w:tcPr>
          <w:p w:rsidR="00447B2A" w:rsidRPr="00D46052" w:rsidRDefault="00447B2A" w:rsidP="009429B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其余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按钮</w:t>
            </w:r>
          </w:p>
        </w:tc>
        <w:tc>
          <w:tcPr>
            <w:tcW w:w="7278" w:type="dxa"/>
          </w:tcPr>
          <w:p w:rsidR="00447B2A" w:rsidRPr="00D46052" w:rsidRDefault="00C8374C" w:rsidP="009C09CA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弹框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右上角“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关闭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按钮”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点击关闭弹框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  <w:p w:rsidR="00C8374C" w:rsidRPr="00D46052" w:rsidRDefault="00C8374C" w:rsidP="009C09CA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“取消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按钮”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点击关闭弹框。</w:t>
            </w:r>
          </w:p>
          <w:p w:rsidR="00F05849" w:rsidRPr="00CA43EB" w:rsidRDefault="00C8374C" w:rsidP="00F05849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确定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按钮”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 w:rsidR="00F05849" w:rsidRPr="00CA43EB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检查所有字段的输入情况，如有错误</w:t>
            </w:r>
            <w:r w:rsidR="00F05849" w:rsidRPr="00CA43EB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则在</w:t>
            </w:r>
            <w:r w:rsidR="00F05849" w:rsidRPr="00CA43EB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输入框下方</w:t>
            </w:r>
            <w:r w:rsidR="00F05849" w:rsidRPr="00CA43EB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</w:t>
            </w:r>
            <w:r w:rsidR="00F05849" w:rsidRPr="00CA43EB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错误提示语。</w:t>
            </w:r>
          </w:p>
          <w:p w:rsidR="00F05849" w:rsidRPr="00CA43EB" w:rsidRDefault="00F05849" w:rsidP="00F05849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CA43EB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如果数据</w:t>
            </w:r>
            <w:r w:rsidRPr="00CA43EB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为空，则提示：</w:t>
            </w:r>
            <w:r w:rsidRPr="00CA43EB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必填选项。</w:t>
            </w:r>
          </w:p>
          <w:p w:rsidR="00F05849" w:rsidRPr="00CA43EB" w:rsidRDefault="00F05849" w:rsidP="00F05849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CA43EB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如果</w:t>
            </w:r>
            <w:r w:rsidRPr="00CA43EB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数据错误，</w:t>
            </w:r>
            <w:r w:rsidRPr="00CA43EB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则</w:t>
            </w:r>
            <w:r w:rsidRPr="00CA43EB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根据</w:t>
            </w:r>
            <w:r w:rsidRPr="00CA43EB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相应</w:t>
            </w:r>
            <w:r w:rsidRPr="00CA43EB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的错误进行提示，例如：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门店电话中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包含了中文则提示“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仅能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输入数字”</w:t>
            </w:r>
            <w:r w:rsidRPr="00CA43EB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  <w:p w:rsidR="00C8374C" w:rsidRPr="00D46052" w:rsidRDefault="00F05849" w:rsidP="00F05849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CA43EB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如果</w:t>
            </w:r>
            <w:r w:rsidRPr="00CA43EB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没有</w:t>
            </w:r>
            <w:r w:rsidRPr="00CA43EB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错误，则保持数据并关闭弹框。</w:t>
            </w:r>
          </w:p>
        </w:tc>
      </w:tr>
    </w:tbl>
    <w:p w:rsidR="00CE4BCE" w:rsidRPr="00D46052" w:rsidRDefault="00CE4BCE" w:rsidP="00CE4BCE">
      <w:pPr>
        <w:ind w:leftChars="500" w:left="900"/>
        <w:rPr>
          <w:rFonts w:ascii="微软雅黑" w:eastAsia="微软雅黑" w:hAnsi="微软雅黑"/>
          <w:lang w:eastAsia="zh-CN"/>
        </w:rPr>
      </w:pPr>
      <w:r w:rsidRPr="00D46052">
        <w:rPr>
          <w:rFonts w:ascii="微软雅黑" w:eastAsia="微软雅黑" w:hAnsi="微软雅黑"/>
          <w:noProof/>
          <w:lang w:eastAsia="zh-CN"/>
        </w:rPr>
        <w:drawing>
          <wp:inline distT="0" distB="0" distL="0" distR="0" wp14:anchorId="38EB4396" wp14:editId="3B60689B">
            <wp:extent cx="4305300" cy="36671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EF4" w:rsidRPr="00D46052" w:rsidRDefault="00B20EF4" w:rsidP="00CE4BCE">
      <w:pPr>
        <w:ind w:leftChars="500" w:left="900"/>
        <w:rPr>
          <w:rFonts w:ascii="微软雅黑" w:eastAsia="微软雅黑" w:hAnsi="微软雅黑"/>
          <w:lang w:eastAsia="zh-CN"/>
        </w:rPr>
      </w:pPr>
      <w:r w:rsidRPr="00D46052">
        <w:rPr>
          <w:rFonts w:ascii="微软雅黑" w:eastAsia="微软雅黑" w:hAnsi="微软雅黑"/>
          <w:noProof/>
          <w:lang w:eastAsia="zh-CN"/>
        </w:rPr>
        <w:lastRenderedPageBreak/>
        <w:drawing>
          <wp:inline distT="0" distB="0" distL="0" distR="0" wp14:anchorId="68D02323" wp14:editId="13E0D9AC">
            <wp:extent cx="4391025" cy="39719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8867" w:type="dxa"/>
        <w:tblInd w:w="1101" w:type="dxa"/>
        <w:tblLook w:val="04A0" w:firstRow="1" w:lastRow="0" w:firstColumn="1" w:lastColumn="0" w:noHBand="0" w:noVBand="1"/>
      </w:tblPr>
      <w:tblGrid>
        <w:gridCol w:w="1589"/>
        <w:gridCol w:w="7278"/>
      </w:tblGrid>
      <w:tr w:rsidR="00CE4BCE" w:rsidRPr="00D46052" w:rsidTr="009429B6">
        <w:tc>
          <w:tcPr>
            <w:tcW w:w="1589" w:type="dxa"/>
            <w:shd w:val="clear" w:color="auto" w:fill="EAEAEA"/>
          </w:tcPr>
          <w:p w:rsidR="00CE4BCE" w:rsidRPr="00D46052" w:rsidRDefault="00B44C18" w:rsidP="009429B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元素</w:t>
            </w:r>
          </w:p>
        </w:tc>
        <w:tc>
          <w:tcPr>
            <w:tcW w:w="7278" w:type="dxa"/>
            <w:shd w:val="clear" w:color="auto" w:fill="EAEAEA"/>
          </w:tcPr>
          <w:p w:rsidR="00CE4BCE" w:rsidRPr="00D46052" w:rsidRDefault="00B44C18" w:rsidP="009429B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交互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说明</w:t>
            </w:r>
          </w:p>
        </w:tc>
      </w:tr>
      <w:tr w:rsidR="00CE4BCE" w:rsidRPr="00D46052" w:rsidTr="009429B6">
        <w:tc>
          <w:tcPr>
            <w:tcW w:w="1589" w:type="dxa"/>
          </w:tcPr>
          <w:p w:rsidR="00CE4BCE" w:rsidRPr="00D46052" w:rsidRDefault="00B44C18" w:rsidP="009429B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弹框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标题</w:t>
            </w:r>
          </w:p>
        </w:tc>
        <w:tc>
          <w:tcPr>
            <w:tcW w:w="7278" w:type="dxa"/>
          </w:tcPr>
          <w:p w:rsidR="00CE4BCE" w:rsidRPr="00D46052" w:rsidRDefault="00B44C18" w:rsidP="001B41A4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为</w:t>
            </w:r>
            <w:r w:rsidR="001B41A4"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 w:rsidR="001B41A4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更换</w:t>
            </w:r>
            <w:r w:rsidR="001B41A4"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图片”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</w:tc>
      </w:tr>
      <w:tr w:rsidR="00CE4BCE" w:rsidRPr="00D46052" w:rsidTr="009429B6">
        <w:tc>
          <w:tcPr>
            <w:tcW w:w="1589" w:type="dxa"/>
          </w:tcPr>
          <w:p w:rsidR="00CE4BCE" w:rsidRPr="00D46052" w:rsidRDefault="001B41A4" w:rsidP="009429B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左侧图片和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上传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本地图片”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按钮</w:t>
            </w:r>
          </w:p>
        </w:tc>
        <w:tc>
          <w:tcPr>
            <w:tcW w:w="7278" w:type="dxa"/>
          </w:tcPr>
          <w:p w:rsidR="00CE4BCE" w:rsidRPr="00D46052" w:rsidRDefault="00B75F22" w:rsidP="009429B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如果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新上次图片，则显示如上。点击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图片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和“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上次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本地图片”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按钮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，打开本地文件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选择框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，进行选择。</w:t>
            </w:r>
          </w:p>
          <w:p w:rsidR="00B75F22" w:rsidRPr="00D46052" w:rsidRDefault="00B75F22" w:rsidP="009429B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如果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已有图片，则默认展示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原图片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，点击后也打开本地文件选择框。</w:t>
            </w:r>
          </w:p>
          <w:p w:rsidR="00B75F22" w:rsidRPr="00D46052" w:rsidRDefault="00B75F22" w:rsidP="009429B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仅支持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上次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jpg、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jpeg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、png类型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的图片，否则以弹框提示：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对不起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，仅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支持jpg、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jpeg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、png类型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的图片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点击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确定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按钮，弹框关闭。</w:t>
            </w:r>
          </w:p>
          <w:p w:rsidR="00124F45" w:rsidRDefault="00B20EF4" w:rsidP="00B20EF4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图片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框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中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有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虚线框，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将上次图片按</w:t>
            </w:r>
            <w:r w:rsidRPr="00103DC5">
              <w:rPr>
                <w:rFonts w:ascii="微软雅黑" w:eastAsia="微软雅黑" w:hAnsi="微软雅黑" w:hint="eastAsia"/>
                <w:color w:val="FF0000"/>
                <w:sz w:val="21"/>
                <w:szCs w:val="21"/>
                <w:lang w:eastAsia="zh-CN"/>
              </w:rPr>
              <w:t>300*200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的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比例进行裁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减</w:t>
            </w:r>
            <w:r w:rsidR="00124F4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（以</w:t>
            </w:r>
            <w:r w:rsidR="00124F45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图片最窄边为准）</w:t>
            </w:r>
            <w:r w:rsidR="00453088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 w:rsidR="00124F4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鼠标</w:t>
            </w:r>
            <w:r w:rsidR="00124F45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点击拖动可移动徐线框</w:t>
            </w:r>
          </w:p>
          <w:p w:rsidR="00453088" w:rsidRPr="00D46052" w:rsidRDefault="00453088" w:rsidP="00B20EF4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上传文件最大不超过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2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M。</w:t>
            </w:r>
          </w:p>
        </w:tc>
      </w:tr>
      <w:tr w:rsidR="001B41A4" w:rsidRPr="00D46052" w:rsidTr="009429B6">
        <w:tc>
          <w:tcPr>
            <w:tcW w:w="1589" w:type="dxa"/>
          </w:tcPr>
          <w:p w:rsidR="001B41A4" w:rsidRPr="00D46052" w:rsidRDefault="00B20EF4" w:rsidP="009429B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预览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窗口</w:t>
            </w:r>
          </w:p>
        </w:tc>
        <w:tc>
          <w:tcPr>
            <w:tcW w:w="7278" w:type="dxa"/>
          </w:tcPr>
          <w:p w:rsidR="001B41A4" w:rsidRPr="00D46052" w:rsidRDefault="00B20EF4" w:rsidP="009429B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预览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窗口按照左图虚线框裁剪后的图片进行显示。</w:t>
            </w:r>
          </w:p>
        </w:tc>
      </w:tr>
      <w:tr w:rsidR="001B41A4" w:rsidRPr="00D46052" w:rsidTr="009429B6">
        <w:tc>
          <w:tcPr>
            <w:tcW w:w="1589" w:type="dxa"/>
          </w:tcPr>
          <w:p w:rsidR="001B41A4" w:rsidRPr="00D46052" w:rsidRDefault="001B41A4" w:rsidP="001B41A4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其余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按钮</w:t>
            </w:r>
          </w:p>
        </w:tc>
        <w:tc>
          <w:tcPr>
            <w:tcW w:w="7278" w:type="dxa"/>
          </w:tcPr>
          <w:p w:rsidR="001B41A4" w:rsidRPr="00D46052" w:rsidRDefault="001B41A4" w:rsidP="001B41A4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弹框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右上角“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关闭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按钮”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点击关闭弹框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  <w:p w:rsidR="001B41A4" w:rsidRPr="00D46052" w:rsidRDefault="001B41A4" w:rsidP="001B41A4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“取消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按钮”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点击关闭弹框。</w:t>
            </w:r>
          </w:p>
          <w:p w:rsidR="00B150E7" w:rsidRPr="00D46052" w:rsidRDefault="001B41A4" w:rsidP="00B20EF4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确定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按钮”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点击检查</w:t>
            </w:r>
            <w:r w:rsidR="00B20EF4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图片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，如果</w:t>
            </w:r>
            <w:r w:rsidR="00B20EF4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无</w:t>
            </w:r>
            <w:r w:rsidR="00B20EF4"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图片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则</w:t>
            </w:r>
            <w:r w:rsidR="00B20EF4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以</w:t>
            </w:r>
            <w:r w:rsidR="00B20EF4"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弹框提示</w:t>
            </w:r>
            <w:r w:rsidR="00B20EF4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：对不起</w:t>
            </w:r>
            <w:r w:rsidR="00B20EF4"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，请上次</w:t>
            </w:r>
            <w:r w:rsidR="00B20EF4"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lastRenderedPageBreak/>
              <w:t>图片</w:t>
            </w:r>
            <w:r w:rsidR="00B20EF4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  <w:r w:rsidR="00B20EF4"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点击</w:t>
            </w:r>
            <w:r w:rsidR="00B20EF4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确定</w:t>
            </w:r>
            <w:r w:rsidR="00B20EF4"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按钮，弹框关闭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。</w:t>
            </w:r>
          </w:p>
          <w:p w:rsidR="001B41A4" w:rsidRPr="00D46052" w:rsidRDefault="001B41A4" w:rsidP="00B20EF4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如果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无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错误，则进行</w:t>
            </w:r>
            <w:r w:rsidR="00B150E7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关闭上传</w:t>
            </w:r>
            <w:r w:rsidR="00B150E7"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图片的弹框，返回新增</w:t>
            </w:r>
            <w:r w:rsidR="00B150E7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/编辑门店</w:t>
            </w:r>
            <w:r w:rsidR="00B150E7"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的弹框</w:t>
            </w:r>
            <w:r w:rsidR="00B150E7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 w:rsidR="00B150E7"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并将</w:t>
            </w:r>
            <w:r w:rsidR="00B150E7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剪裁</w:t>
            </w:r>
            <w:r w:rsidR="00B150E7"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后的图片显示在新增</w:t>
            </w:r>
            <w:r w:rsidR="00B150E7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/编辑门店</w:t>
            </w:r>
            <w:r w:rsidR="00B150E7"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的弹框中。</w:t>
            </w:r>
          </w:p>
        </w:tc>
      </w:tr>
    </w:tbl>
    <w:p w:rsidR="0084308A" w:rsidRPr="00995CFD" w:rsidRDefault="0084308A" w:rsidP="0084308A">
      <w:pPr>
        <w:pStyle w:val="3"/>
        <w:numPr>
          <w:ilvl w:val="1"/>
          <w:numId w:val="17"/>
        </w:numPr>
        <w:ind w:left="1134" w:hanging="425"/>
        <w:rPr>
          <w:rFonts w:ascii="微软雅黑" w:eastAsia="微软雅黑" w:hAnsi="微软雅黑"/>
          <w:lang w:eastAsia="zh-CN"/>
        </w:rPr>
      </w:pPr>
      <w:bookmarkStart w:id="17" w:name="_Toc436230910"/>
      <w:r>
        <w:rPr>
          <w:rFonts w:ascii="微软雅黑" w:eastAsia="微软雅黑" w:hAnsi="微软雅黑" w:hint="eastAsia"/>
          <w:lang w:eastAsia="zh-CN"/>
        </w:rPr>
        <w:lastRenderedPageBreak/>
        <w:t>权限</w:t>
      </w:r>
      <w:r>
        <w:rPr>
          <w:rFonts w:ascii="微软雅黑" w:eastAsia="微软雅黑" w:hAnsi="微软雅黑"/>
          <w:lang w:eastAsia="zh-CN"/>
        </w:rPr>
        <w:t>控制</w:t>
      </w:r>
      <w:bookmarkEnd w:id="17"/>
    </w:p>
    <w:p w:rsidR="00995CFD" w:rsidRPr="00995CFD" w:rsidRDefault="00995CFD" w:rsidP="00CC7472">
      <w:pPr>
        <w:spacing w:line="360" w:lineRule="auto"/>
        <w:ind w:firstLineChars="405" w:firstLine="850"/>
        <w:rPr>
          <w:rFonts w:ascii="微软雅黑" w:eastAsia="微软雅黑" w:hAnsi="微软雅黑"/>
          <w:sz w:val="21"/>
          <w:szCs w:val="21"/>
        </w:rPr>
      </w:pPr>
      <w:r w:rsidRPr="00995CFD">
        <w:rPr>
          <w:rFonts w:ascii="微软雅黑" w:eastAsia="微软雅黑" w:hAnsi="微软雅黑"/>
          <w:sz w:val="21"/>
          <w:szCs w:val="21"/>
        </w:rPr>
        <w:t>管理员的权限：</w:t>
      </w:r>
    </w:p>
    <w:p w:rsidR="00995CFD" w:rsidRPr="00995CFD" w:rsidRDefault="00995CFD" w:rsidP="00CC7472">
      <w:pPr>
        <w:pStyle w:val="ab"/>
        <w:widowControl w:val="0"/>
        <w:numPr>
          <w:ilvl w:val="0"/>
          <w:numId w:val="26"/>
        </w:numPr>
        <w:spacing w:before="0" w:after="0" w:line="360" w:lineRule="auto"/>
        <w:ind w:firstLineChars="0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门店设置</w:t>
      </w:r>
      <w:r w:rsidRPr="00995CFD">
        <w:rPr>
          <w:rFonts w:ascii="微软雅黑" w:eastAsia="微软雅黑" w:hAnsi="微软雅黑"/>
          <w:sz w:val="21"/>
          <w:szCs w:val="21"/>
          <w:lang w:eastAsia="zh-CN"/>
        </w:rPr>
        <w:t>页面的</w:t>
      </w:r>
      <w:r w:rsidRPr="00995CFD">
        <w:rPr>
          <w:rFonts w:ascii="微软雅黑" w:eastAsia="微软雅黑" w:hAnsi="微软雅黑" w:hint="eastAsia"/>
          <w:sz w:val="21"/>
          <w:szCs w:val="21"/>
          <w:lang w:eastAsia="zh-CN"/>
        </w:rPr>
        <w:t>权限</w:t>
      </w:r>
      <w:r w:rsidRPr="00995CFD">
        <w:rPr>
          <w:rFonts w:ascii="微软雅黑" w:eastAsia="微软雅黑" w:hAnsi="微软雅黑"/>
          <w:sz w:val="21"/>
          <w:szCs w:val="21"/>
          <w:lang w:eastAsia="zh-CN"/>
        </w:rPr>
        <w:t>：</w:t>
      </w:r>
      <w:r w:rsidR="00465A5C">
        <w:rPr>
          <w:rFonts w:ascii="微软雅黑" w:eastAsia="微软雅黑" w:hAnsi="微软雅黑" w:hint="eastAsia"/>
          <w:sz w:val="21"/>
          <w:szCs w:val="21"/>
          <w:lang w:eastAsia="zh-CN"/>
        </w:rPr>
        <w:t>查看</w:t>
      </w:r>
      <w:r w:rsidR="00465A5C">
        <w:rPr>
          <w:rFonts w:ascii="微软雅黑" w:eastAsia="微软雅黑" w:hAnsi="微软雅黑"/>
          <w:sz w:val="21"/>
          <w:szCs w:val="21"/>
          <w:lang w:eastAsia="zh-CN"/>
        </w:rPr>
        <w:t>所有门店列表、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搜索</w:t>
      </w:r>
      <w:r>
        <w:rPr>
          <w:rFonts w:ascii="微软雅黑" w:eastAsia="微软雅黑" w:hAnsi="微软雅黑"/>
          <w:sz w:val="21"/>
          <w:szCs w:val="21"/>
          <w:lang w:eastAsia="zh-CN"/>
        </w:rPr>
        <w:t>门店</w:t>
      </w:r>
      <w:r w:rsidRPr="00995CFD">
        <w:rPr>
          <w:rFonts w:ascii="微软雅黑" w:eastAsia="微软雅黑" w:hAnsi="微软雅黑"/>
          <w:sz w:val="21"/>
          <w:szCs w:val="21"/>
          <w:lang w:eastAsia="zh-CN"/>
        </w:rPr>
        <w:t>、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编辑门店</w:t>
      </w:r>
      <w:r w:rsidRPr="00995CFD">
        <w:rPr>
          <w:rFonts w:ascii="微软雅黑" w:eastAsia="微软雅黑" w:hAnsi="微软雅黑"/>
          <w:sz w:val="21"/>
          <w:szCs w:val="21"/>
          <w:lang w:eastAsia="zh-CN"/>
        </w:rPr>
        <w:t>、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新增门店</w:t>
      </w:r>
      <w:r w:rsidRPr="00995CFD">
        <w:rPr>
          <w:rFonts w:ascii="微软雅黑" w:eastAsia="微软雅黑" w:hAnsi="微软雅黑" w:hint="eastAsia"/>
          <w:sz w:val="21"/>
          <w:szCs w:val="21"/>
          <w:lang w:eastAsia="zh-CN"/>
        </w:rPr>
        <w:t>、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移动门店</w:t>
      </w:r>
      <w:r w:rsidRPr="00995CFD">
        <w:rPr>
          <w:rFonts w:ascii="微软雅黑" w:eastAsia="微软雅黑" w:hAnsi="微软雅黑"/>
          <w:sz w:val="21"/>
          <w:szCs w:val="21"/>
          <w:lang w:eastAsia="zh-CN"/>
        </w:rPr>
        <w:t>。</w:t>
      </w:r>
    </w:p>
    <w:p w:rsidR="00995CFD" w:rsidRPr="00995CFD" w:rsidRDefault="00995CFD" w:rsidP="00CC7472">
      <w:pPr>
        <w:pStyle w:val="ab"/>
        <w:widowControl w:val="0"/>
        <w:numPr>
          <w:ilvl w:val="0"/>
          <w:numId w:val="26"/>
        </w:numPr>
        <w:spacing w:before="0" w:after="0" w:line="360" w:lineRule="auto"/>
        <w:ind w:firstLineChars="0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 w:rsidRPr="00995CFD">
        <w:rPr>
          <w:rFonts w:ascii="微软雅黑" w:eastAsia="微软雅黑" w:hAnsi="微软雅黑" w:hint="eastAsia"/>
          <w:sz w:val="21"/>
          <w:szCs w:val="21"/>
          <w:lang w:eastAsia="zh-CN"/>
        </w:rPr>
        <w:t>数据</w:t>
      </w:r>
      <w:r w:rsidRPr="00995CFD">
        <w:rPr>
          <w:rFonts w:ascii="微软雅黑" w:eastAsia="微软雅黑" w:hAnsi="微软雅黑"/>
          <w:sz w:val="21"/>
          <w:szCs w:val="21"/>
          <w:lang w:eastAsia="zh-CN"/>
        </w:rPr>
        <w:t>权限：查看</w:t>
      </w:r>
      <w:r w:rsidRPr="00995CFD">
        <w:rPr>
          <w:rFonts w:ascii="微软雅黑" w:eastAsia="微软雅黑" w:hAnsi="微软雅黑" w:hint="eastAsia"/>
          <w:sz w:val="21"/>
          <w:szCs w:val="21"/>
          <w:lang w:eastAsia="zh-CN"/>
        </w:rPr>
        <w:t>及</w:t>
      </w:r>
      <w:r w:rsidRPr="00995CFD">
        <w:rPr>
          <w:rFonts w:ascii="微软雅黑" w:eastAsia="微软雅黑" w:hAnsi="微软雅黑"/>
          <w:sz w:val="21"/>
          <w:szCs w:val="21"/>
          <w:lang w:eastAsia="zh-CN"/>
        </w:rPr>
        <w:t>操作</w:t>
      </w:r>
      <w:r w:rsidR="00512B42">
        <w:rPr>
          <w:rFonts w:ascii="微软雅黑" w:eastAsia="微软雅黑" w:hAnsi="微软雅黑" w:hint="eastAsia"/>
          <w:sz w:val="21"/>
          <w:szCs w:val="21"/>
          <w:lang w:eastAsia="zh-CN"/>
        </w:rPr>
        <w:t>其账号</w:t>
      </w:r>
      <w:r w:rsidR="00512B42">
        <w:rPr>
          <w:rFonts w:ascii="微软雅黑" w:eastAsia="微软雅黑" w:hAnsi="微软雅黑"/>
          <w:sz w:val="21"/>
          <w:szCs w:val="21"/>
          <w:lang w:eastAsia="zh-CN"/>
        </w:rPr>
        <w:t>绑定的</w:t>
      </w:r>
      <w:r w:rsidRPr="00995CFD">
        <w:rPr>
          <w:rFonts w:ascii="微软雅黑" w:eastAsia="微软雅黑" w:hAnsi="微软雅黑"/>
          <w:sz w:val="21"/>
          <w:szCs w:val="21"/>
          <w:lang w:eastAsia="zh-CN"/>
        </w:rPr>
        <w:t>门店</w:t>
      </w:r>
      <w:r w:rsidR="00512B42">
        <w:rPr>
          <w:rFonts w:ascii="微软雅黑" w:eastAsia="微软雅黑" w:hAnsi="微软雅黑" w:hint="eastAsia"/>
          <w:sz w:val="21"/>
          <w:szCs w:val="21"/>
          <w:lang w:eastAsia="zh-CN"/>
        </w:rPr>
        <w:t>及其</w:t>
      </w:r>
      <w:r w:rsidR="00512B42">
        <w:rPr>
          <w:rFonts w:ascii="微软雅黑" w:eastAsia="微软雅黑" w:hAnsi="微软雅黑"/>
          <w:sz w:val="21"/>
          <w:szCs w:val="21"/>
          <w:lang w:eastAsia="zh-CN"/>
        </w:rPr>
        <w:t>下属门店</w:t>
      </w:r>
      <w:r w:rsidRPr="00995CFD">
        <w:rPr>
          <w:rFonts w:ascii="微软雅黑" w:eastAsia="微软雅黑" w:hAnsi="微软雅黑"/>
          <w:sz w:val="21"/>
          <w:szCs w:val="21"/>
          <w:lang w:eastAsia="zh-CN"/>
        </w:rPr>
        <w:t>的数据。</w:t>
      </w:r>
    </w:p>
    <w:p w:rsidR="00995CFD" w:rsidRPr="00995CFD" w:rsidRDefault="00886E5F" w:rsidP="00CC7472">
      <w:pPr>
        <w:spacing w:line="360" w:lineRule="auto"/>
        <w:ind w:firstLineChars="405" w:firstLine="85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店长</w:t>
      </w:r>
      <w:r w:rsidR="00995CFD" w:rsidRPr="00995CFD">
        <w:rPr>
          <w:rFonts w:ascii="微软雅黑" w:eastAsia="微软雅黑" w:hAnsi="微软雅黑"/>
          <w:sz w:val="21"/>
          <w:szCs w:val="21"/>
        </w:rPr>
        <w:t>账号的权限：</w:t>
      </w:r>
    </w:p>
    <w:p w:rsidR="00886E5F" w:rsidRPr="00995CFD" w:rsidRDefault="00886E5F" w:rsidP="00CC7472">
      <w:pPr>
        <w:pStyle w:val="ab"/>
        <w:widowControl w:val="0"/>
        <w:numPr>
          <w:ilvl w:val="0"/>
          <w:numId w:val="27"/>
        </w:numPr>
        <w:spacing w:before="0" w:after="0" w:line="360" w:lineRule="auto"/>
        <w:ind w:firstLineChars="0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门店设置</w:t>
      </w:r>
      <w:r w:rsidRPr="00995CFD">
        <w:rPr>
          <w:rFonts w:ascii="微软雅黑" w:eastAsia="微软雅黑" w:hAnsi="微软雅黑"/>
          <w:sz w:val="21"/>
          <w:szCs w:val="21"/>
          <w:lang w:eastAsia="zh-CN"/>
        </w:rPr>
        <w:t>页面的</w:t>
      </w:r>
      <w:r w:rsidRPr="00995CFD">
        <w:rPr>
          <w:rFonts w:ascii="微软雅黑" w:eastAsia="微软雅黑" w:hAnsi="微软雅黑" w:hint="eastAsia"/>
          <w:sz w:val="21"/>
          <w:szCs w:val="21"/>
          <w:lang w:eastAsia="zh-CN"/>
        </w:rPr>
        <w:t>权限</w:t>
      </w:r>
      <w:r w:rsidRPr="00995CFD">
        <w:rPr>
          <w:rFonts w:ascii="微软雅黑" w:eastAsia="微软雅黑" w:hAnsi="微软雅黑"/>
          <w:sz w:val="21"/>
          <w:szCs w:val="21"/>
          <w:lang w:eastAsia="zh-CN"/>
        </w:rPr>
        <w:t>：</w:t>
      </w:r>
      <w:r w:rsidR="006D20FF">
        <w:rPr>
          <w:rFonts w:ascii="微软雅黑" w:eastAsia="微软雅黑" w:hAnsi="微软雅黑" w:hint="eastAsia"/>
          <w:sz w:val="21"/>
          <w:szCs w:val="21"/>
          <w:lang w:eastAsia="zh-CN"/>
        </w:rPr>
        <w:t>基于其账号绑定</w:t>
      </w:r>
      <w:r w:rsidR="002D0ACE">
        <w:rPr>
          <w:rFonts w:ascii="微软雅黑" w:eastAsia="微软雅黑" w:hAnsi="微软雅黑" w:hint="eastAsia"/>
          <w:sz w:val="21"/>
          <w:szCs w:val="21"/>
          <w:lang w:eastAsia="zh-CN"/>
        </w:rPr>
        <w:t>的</w:t>
      </w:r>
      <w:r w:rsidR="006D20FF">
        <w:rPr>
          <w:rFonts w:ascii="微软雅黑" w:eastAsia="微软雅黑" w:hAnsi="微软雅黑"/>
          <w:sz w:val="21"/>
          <w:szCs w:val="21"/>
          <w:lang w:eastAsia="zh-CN"/>
        </w:rPr>
        <w:t>门店及其下属门店</w:t>
      </w:r>
      <w:r w:rsidR="006D20FF">
        <w:rPr>
          <w:rFonts w:ascii="微软雅黑" w:eastAsia="微软雅黑" w:hAnsi="微软雅黑" w:hint="eastAsia"/>
          <w:sz w:val="21"/>
          <w:szCs w:val="21"/>
          <w:lang w:eastAsia="zh-CN"/>
        </w:rPr>
        <w:t>，</w:t>
      </w:r>
      <w:r w:rsidR="006D20FF">
        <w:rPr>
          <w:rFonts w:ascii="微软雅黑" w:eastAsia="微软雅黑" w:hAnsi="微软雅黑"/>
          <w:sz w:val="21"/>
          <w:szCs w:val="21"/>
          <w:lang w:eastAsia="zh-CN"/>
        </w:rPr>
        <w:t>查看门店数据</w:t>
      </w:r>
      <w:r>
        <w:rPr>
          <w:rFonts w:ascii="微软雅黑" w:eastAsia="微软雅黑" w:hAnsi="微软雅黑"/>
          <w:sz w:val="21"/>
          <w:szCs w:val="21"/>
          <w:lang w:eastAsia="zh-CN"/>
        </w:rPr>
        <w:t>、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搜索</w:t>
      </w:r>
      <w:r>
        <w:rPr>
          <w:rFonts w:ascii="微软雅黑" w:eastAsia="微软雅黑" w:hAnsi="微软雅黑"/>
          <w:sz w:val="21"/>
          <w:szCs w:val="21"/>
          <w:lang w:eastAsia="zh-CN"/>
        </w:rPr>
        <w:t>门店</w:t>
      </w:r>
      <w:r w:rsidRPr="00995CFD">
        <w:rPr>
          <w:rFonts w:ascii="微软雅黑" w:eastAsia="微软雅黑" w:hAnsi="微软雅黑"/>
          <w:sz w:val="21"/>
          <w:szCs w:val="21"/>
          <w:lang w:eastAsia="zh-CN"/>
        </w:rPr>
        <w:t>、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编辑门店</w:t>
      </w:r>
      <w:r w:rsidRPr="00995CFD">
        <w:rPr>
          <w:rFonts w:ascii="微软雅黑" w:eastAsia="微软雅黑" w:hAnsi="微软雅黑"/>
          <w:sz w:val="21"/>
          <w:szCs w:val="21"/>
          <w:lang w:eastAsia="zh-CN"/>
        </w:rPr>
        <w:t>、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新增门店</w:t>
      </w:r>
      <w:r w:rsidRPr="00995CFD">
        <w:rPr>
          <w:rFonts w:ascii="微软雅黑" w:eastAsia="微软雅黑" w:hAnsi="微软雅黑"/>
          <w:sz w:val="21"/>
          <w:szCs w:val="21"/>
          <w:lang w:eastAsia="zh-CN"/>
        </w:rPr>
        <w:t>。</w:t>
      </w:r>
    </w:p>
    <w:p w:rsidR="00CE4BCE" w:rsidRDefault="002E28CD" w:rsidP="00CC7472">
      <w:pPr>
        <w:pStyle w:val="ab"/>
        <w:widowControl w:val="0"/>
        <w:numPr>
          <w:ilvl w:val="0"/>
          <w:numId w:val="27"/>
        </w:numPr>
        <w:spacing w:before="0" w:after="0" w:line="360" w:lineRule="auto"/>
        <w:ind w:firstLineChars="0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在门店</w:t>
      </w:r>
      <w:r>
        <w:rPr>
          <w:rFonts w:ascii="微软雅黑" w:eastAsia="微软雅黑" w:hAnsi="微软雅黑"/>
          <w:sz w:val="21"/>
          <w:szCs w:val="21"/>
          <w:lang w:eastAsia="zh-CN"/>
        </w:rPr>
        <w:t>地图页面，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对于</w:t>
      </w:r>
      <w:r>
        <w:rPr>
          <w:rFonts w:ascii="微软雅黑" w:eastAsia="微软雅黑" w:hAnsi="微软雅黑"/>
          <w:sz w:val="21"/>
          <w:szCs w:val="21"/>
          <w:lang w:eastAsia="zh-CN"/>
        </w:rPr>
        <w:t>没有权限的区域，点击后</w:t>
      </w:r>
      <w:r w:rsidR="008C391E">
        <w:rPr>
          <w:rFonts w:ascii="微软雅黑" w:eastAsia="微软雅黑" w:hAnsi="微软雅黑" w:hint="eastAsia"/>
          <w:sz w:val="21"/>
          <w:szCs w:val="21"/>
          <w:lang w:eastAsia="zh-CN"/>
        </w:rPr>
        <w:t>无反应</w:t>
      </w:r>
      <w:r>
        <w:rPr>
          <w:rFonts w:ascii="微软雅黑" w:eastAsia="微软雅黑" w:hAnsi="微软雅黑"/>
          <w:sz w:val="21"/>
          <w:szCs w:val="21"/>
          <w:lang w:eastAsia="zh-CN"/>
        </w:rPr>
        <w:t>，对于有权限的区域，点击后仅显示权限下的门店列表</w:t>
      </w:r>
      <w:r w:rsidR="00995CFD" w:rsidRPr="00995CFD">
        <w:rPr>
          <w:rFonts w:ascii="微软雅黑" w:eastAsia="微软雅黑" w:hAnsi="微软雅黑"/>
          <w:sz w:val="21"/>
          <w:szCs w:val="21"/>
          <w:lang w:eastAsia="zh-CN"/>
        </w:rPr>
        <w:t>。</w:t>
      </w:r>
    </w:p>
    <w:p w:rsidR="002E28CD" w:rsidRDefault="002E28CD" w:rsidP="00CC7472">
      <w:pPr>
        <w:pStyle w:val="ab"/>
        <w:widowControl w:val="0"/>
        <w:numPr>
          <w:ilvl w:val="0"/>
          <w:numId w:val="27"/>
        </w:numPr>
        <w:spacing w:before="0" w:after="0" w:line="360" w:lineRule="auto"/>
        <w:ind w:firstLineChars="0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在</w:t>
      </w:r>
      <w:r>
        <w:rPr>
          <w:rFonts w:ascii="微软雅黑" w:eastAsia="微软雅黑" w:hAnsi="微软雅黑"/>
          <w:sz w:val="21"/>
          <w:szCs w:val="21"/>
          <w:lang w:eastAsia="zh-CN"/>
        </w:rPr>
        <w:t>门店详情页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的</w:t>
      </w:r>
      <w:r>
        <w:rPr>
          <w:rFonts w:ascii="微软雅黑" w:eastAsia="微软雅黑" w:hAnsi="微软雅黑"/>
          <w:sz w:val="21"/>
          <w:szCs w:val="21"/>
          <w:lang w:eastAsia="zh-CN"/>
        </w:rPr>
        <w:t>门店树形结构列表中，仅能查看该账号权限下的门店列表。</w:t>
      </w:r>
    </w:p>
    <w:p w:rsidR="002E28CD" w:rsidRPr="00995CFD" w:rsidRDefault="002E28CD" w:rsidP="002E28CD">
      <w:pPr>
        <w:spacing w:line="360" w:lineRule="auto"/>
        <w:ind w:firstLineChars="405" w:firstLine="85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店员</w:t>
      </w:r>
      <w:r w:rsidRPr="00995CFD">
        <w:rPr>
          <w:rFonts w:ascii="微软雅黑" w:eastAsia="微软雅黑" w:hAnsi="微软雅黑"/>
          <w:sz w:val="21"/>
          <w:szCs w:val="21"/>
        </w:rPr>
        <w:t>账号的权限：</w:t>
      </w:r>
    </w:p>
    <w:p w:rsidR="002E28CD" w:rsidRPr="008C391E" w:rsidRDefault="008C391E" w:rsidP="002E28CD">
      <w:pPr>
        <w:pStyle w:val="ab"/>
        <w:widowControl w:val="0"/>
        <w:numPr>
          <w:ilvl w:val="0"/>
          <w:numId w:val="28"/>
        </w:numPr>
        <w:spacing w:before="0" w:after="0" w:line="360" w:lineRule="auto"/>
        <w:ind w:firstLineChars="0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对</w:t>
      </w:r>
      <w:r>
        <w:rPr>
          <w:rFonts w:ascii="微软雅黑" w:eastAsia="微软雅黑" w:hAnsi="微软雅黑"/>
          <w:sz w:val="21"/>
          <w:szCs w:val="21"/>
          <w:lang w:eastAsia="zh-CN"/>
        </w:rPr>
        <w:t>门店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详情页无</w:t>
      </w:r>
      <w:r>
        <w:rPr>
          <w:rFonts w:ascii="微软雅黑" w:eastAsia="微软雅黑" w:hAnsi="微软雅黑"/>
          <w:sz w:val="21"/>
          <w:szCs w:val="21"/>
          <w:lang w:eastAsia="zh-CN"/>
        </w:rPr>
        <w:t>权限，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即</w:t>
      </w:r>
      <w:r>
        <w:rPr>
          <w:rFonts w:ascii="微软雅黑" w:eastAsia="微软雅黑" w:hAnsi="微软雅黑"/>
          <w:sz w:val="21"/>
          <w:szCs w:val="21"/>
          <w:lang w:eastAsia="zh-CN"/>
        </w:rPr>
        <w:t>不显示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【门店</w:t>
      </w:r>
      <w:r>
        <w:rPr>
          <w:rFonts w:ascii="微软雅黑" w:eastAsia="微软雅黑" w:hAnsi="微软雅黑"/>
          <w:sz w:val="21"/>
          <w:szCs w:val="21"/>
          <w:lang w:eastAsia="zh-CN"/>
        </w:rPr>
        <w:t>详情】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的</w:t>
      </w:r>
      <w:r>
        <w:rPr>
          <w:rFonts w:ascii="微软雅黑" w:eastAsia="微软雅黑" w:hAnsi="微软雅黑"/>
          <w:sz w:val="21"/>
          <w:szCs w:val="21"/>
          <w:lang w:eastAsia="zh-CN"/>
        </w:rPr>
        <w:t>菜单，且在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【门店</w:t>
      </w:r>
      <w:r>
        <w:rPr>
          <w:rFonts w:ascii="微软雅黑" w:eastAsia="微软雅黑" w:hAnsi="微软雅黑"/>
          <w:sz w:val="21"/>
          <w:szCs w:val="21"/>
          <w:lang w:eastAsia="zh-CN"/>
        </w:rPr>
        <w:t>地图】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点击</w:t>
      </w:r>
      <w:r>
        <w:rPr>
          <w:rFonts w:ascii="微软雅黑" w:eastAsia="微软雅黑" w:hAnsi="微软雅黑"/>
          <w:sz w:val="21"/>
          <w:szCs w:val="21"/>
          <w:lang w:eastAsia="zh-CN"/>
        </w:rPr>
        <w:t>地图无反应</w:t>
      </w:r>
      <w:r w:rsidR="00C85F17">
        <w:rPr>
          <w:rFonts w:ascii="微软雅黑" w:eastAsia="微软雅黑" w:hAnsi="微软雅黑" w:hint="eastAsia"/>
          <w:sz w:val="21"/>
          <w:szCs w:val="21"/>
          <w:lang w:eastAsia="zh-CN"/>
        </w:rPr>
        <w:t>时</w:t>
      </w:r>
      <w:r w:rsidR="002E28CD" w:rsidRPr="00995CFD">
        <w:rPr>
          <w:rFonts w:ascii="微软雅黑" w:eastAsia="微软雅黑" w:hAnsi="微软雅黑"/>
          <w:sz w:val="21"/>
          <w:szCs w:val="21"/>
          <w:lang w:eastAsia="zh-CN"/>
        </w:rPr>
        <w:t>。</w:t>
      </w:r>
    </w:p>
    <w:p w:rsidR="0024259F" w:rsidRPr="00D46052" w:rsidRDefault="0024259F" w:rsidP="00850CB8">
      <w:pPr>
        <w:pStyle w:val="2"/>
        <w:numPr>
          <w:ilvl w:val="0"/>
          <w:numId w:val="34"/>
        </w:numPr>
        <w:rPr>
          <w:rFonts w:ascii="微软雅黑" w:eastAsia="微软雅黑" w:hAnsi="微软雅黑"/>
          <w:i w:val="0"/>
          <w:lang w:eastAsia="zh-CN"/>
        </w:rPr>
      </w:pPr>
      <w:bookmarkStart w:id="18" w:name="_Toc436230911"/>
      <w:r w:rsidRPr="00D46052">
        <w:rPr>
          <w:rFonts w:ascii="微软雅黑" w:eastAsia="微软雅黑" w:hAnsi="微软雅黑" w:hint="eastAsia"/>
          <w:i w:val="0"/>
          <w:lang w:eastAsia="zh-CN"/>
        </w:rPr>
        <w:t>店</w:t>
      </w:r>
      <w:r w:rsidRPr="00D46052">
        <w:rPr>
          <w:rFonts w:ascii="微软雅黑" w:eastAsia="微软雅黑" w:hAnsi="微软雅黑"/>
          <w:i w:val="0"/>
          <w:lang w:eastAsia="zh-CN"/>
        </w:rPr>
        <w:t>员管理</w:t>
      </w:r>
      <w:bookmarkEnd w:id="18"/>
    </w:p>
    <w:p w:rsidR="00DA4AF7" w:rsidRPr="00D46052" w:rsidRDefault="00DA4AF7" w:rsidP="00DA4AF7">
      <w:pPr>
        <w:pStyle w:val="ab"/>
        <w:ind w:left="840" w:firstLineChars="0" w:firstLine="0"/>
        <w:rPr>
          <w:rFonts w:ascii="微软雅黑" w:eastAsia="微软雅黑" w:hAnsi="微软雅黑"/>
          <w:sz w:val="21"/>
          <w:szCs w:val="21"/>
          <w:lang w:eastAsia="zh-CN"/>
        </w:rPr>
      </w:pP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一级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菜单显示为【</w:t>
      </w: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门店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】</w:t>
      </w: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。</w:t>
      </w:r>
    </w:p>
    <w:p w:rsidR="00DA4AF7" w:rsidRPr="00D46052" w:rsidRDefault="00DA4AF7" w:rsidP="005C3FA6">
      <w:pPr>
        <w:pStyle w:val="ab"/>
        <w:ind w:left="840" w:firstLineChars="0" w:firstLine="0"/>
        <w:rPr>
          <w:rFonts w:ascii="微软雅黑" w:eastAsia="微软雅黑" w:hAnsi="微软雅黑"/>
          <w:sz w:val="21"/>
          <w:szCs w:val="21"/>
          <w:lang w:eastAsia="zh-CN"/>
        </w:rPr>
      </w:pP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点击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【</w:t>
      </w: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门店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】</w:t>
      </w: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，在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展示</w:t>
      </w: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的二级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菜单</w:t>
      </w: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中点击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【</w:t>
      </w: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店员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管理】</w:t>
      </w: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，即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进</w:t>
      </w: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入【店员管理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】</w:t>
      </w: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页面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。</w:t>
      </w: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 xml:space="preserve"> </w:t>
      </w:r>
    </w:p>
    <w:p w:rsidR="00DA4AF7" w:rsidRPr="002D64D0" w:rsidRDefault="000B41E1" w:rsidP="00850CB8">
      <w:pPr>
        <w:pStyle w:val="3"/>
        <w:numPr>
          <w:ilvl w:val="1"/>
          <w:numId w:val="34"/>
        </w:numPr>
        <w:ind w:hanging="431"/>
        <w:rPr>
          <w:rFonts w:ascii="微软雅黑" w:eastAsia="微软雅黑" w:hAnsi="微软雅黑"/>
          <w:lang w:eastAsia="zh-CN"/>
        </w:rPr>
      </w:pPr>
      <w:bookmarkStart w:id="19" w:name="_Toc436230912"/>
      <w:r w:rsidRPr="00D46052">
        <w:rPr>
          <w:rFonts w:ascii="微软雅黑" w:eastAsia="微软雅黑" w:hAnsi="微软雅黑" w:hint="eastAsia"/>
          <w:lang w:eastAsia="zh-CN"/>
        </w:rPr>
        <w:lastRenderedPageBreak/>
        <w:t>店员</w:t>
      </w:r>
      <w:r w:rsidR="00DA4AF7" w:rsidRPr="00D46052">
        <w:rPr>
          <w:rFonts w:ascii="微软雅黑" w:eastAsia="微软雅黑" w:hAnsi="微软雅黑" w:hint="eastAsia"/>
          <w:lang w:eastAsia="zh-CN"/>
        </w:rPr>
        <w:t>管理页面</w:t>
      </w:r>
      <w:bookmarkEnd w:id="19"/>
    </w:p>
    <w:p w:rsidR="00301E5A" w:rsidRPr="00D46052" w:rsidRDefault="002D64D0" w:rsidP="00301E5A">
      <w:pPr>
        <w:ind w:leftChars="300" w:left="540"/>
        <w:rPr>
          <w:rFonts w:ascii="微软雅黑" w:eastAsia="微软雅黑" w:hAnsi="微软雅黑"/>
          <w:lang w:eastAsia="zh-CN"/>
        </w:rPr>
      </w:pPr>
      <w:r>
        <w:rPr>
          <w:noProof/>
          <w:lang w:eastAsia="zh-CN"/>
        </w:rPr>
        <w:drawing>
          <wp:inline distT="0" distB="0" distL="0" distR="0" wp14:anchorId="2095C048" wp14:editId="2BFE5B9B">
            <wp:extent cx="6858000" cy="4533900"/>
            <wp:effectExtent l="0" t="0" r="0" b="0"/>
            <wp:docPr id="8" name="AXU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XU7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8867" w:type="dxa"/>
        <w:tblInd w:w="1101" w:type="dxa"/>
        <w:tblLook w:val="04A0" w:firstRow="1" w:lastRow="0" w:firstColumn="1" w:lastColumn="0" w:noHBand="0" w:noVBand="1"/>
      </w:tblPr>
      <w:tblGrid>
        <w:gridCol w:w="1589"/>
        <w:gridCol w:w="7278"/>
      </w:tblGrid>
      <w:tr w:rsidR="005C3FA6" w:rsidRPr="00D46052" w:rsidTr="009429B6">
        <w:tc>
          <w:tcPr>
            <w:tcW w:w="1589" w:type="dxa"/>
            <w:shd w:val="clear" w:color="auto" w:fill="EAEAEA"/>
          </w:tcPr>
          <w:p w:rsidR="005C3FA6" w:rsidRPr="00D46052" w:rsidRDefault="005C3FA6" w:rsidP="009429B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元素</w:t>
            </w:r>
          </w:p>
        </w:tc>
        <w:tc>
          <w:tcPr>
            <w:tcW w:w="7278" w:type="dxa"/>
            <w:shd w:val="clear" w:color="auto" w:fill="EAEAEA"/>
          </w:tcPr>
          <w:p w:rsidR="005C3FA6" w:rsidRPr="00D46052" w:rsidRDefault="005C3FA6" w:rsidP="009429B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交互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说明</w:t>
            </w:r>
          </w:p>
        </w:tc>
      </w:tr>
      <w:tr w:rsidR="005C3FA6" w:rsidRPr="00D46052" w:rsidTr="009429B6">
        <w:tc>
          <w:tcPr>
            <w:tcW w:w="1589" w:type="dxa"/>
          </w:tcPr>
          <w:p w:rsidR="005C3FA6" w:rsidRPr="000E4373" w:rsidRDefault="005C3FA6" w:rsidP="009429B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0E4373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筛选项</w:t>
            </w:r>
          </w:p>
        </w:tc>
        <w:tc>
          <w:tcPr>
            <w:tcW w:w="7278" w:type="dxa"/>
          </w:tcPr>
          <w:p w:rsidR="005C3FA6" w:rsidRPr="000E4373" w:rsidRDefault="008B4909" w:rsidP="009429B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0E4373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需</w:t>
            </w:r>
            <w:r w:rsidRPr="000E4373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支持按店员姓名、店员手机号、所属门店、</w:t>
            </w:r>
            <w:r w:rsidR="002D64D0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角色</w:t>
            </w:r>
            <w:r w:rsidRPr="000E4373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、状态进行组合筛选。</w:t>
            </w:r>
          </w:p>
          <w:p w:rsidR="000E4373" w:rsidRPr="000E4373" w:rsidRDefault="000E4373" w:rsidP="009429B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0E4373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注意：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店员姓名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和所属门店</w:t>
            </w:r>
            <w:r w:rsidRPr="000E4373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为模糊搜索。其中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所属门店</w:t>
            </w:r>
            <w:r w:rsidRPr="000E4373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，在输入内容后，以下拉框形式展示相关门店列表。</w:t>
            </w:r>
          </w:p>
          <w:p w:rsidR="000E4373" w:rsidRPr="000E4373" w:rsidRDefault="000E4373" w:rsidP="009429B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0E4373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 w:rsidRPr="000E4373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 w:rsidRPr="000E4373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搜索</w:t>
            </w:r>
            <w:r w:rsidRPr="000E4373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 w:rsidRPr="000E4373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按钮</w:t>
            </w:r>
            <w:r w:rsidRPr="000E4373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，下方的店员列表需根据搜索结果显示。</w:t>
            </w:r>
          </w:p>
        </w:tc>
      </w:tr>
      <w:tr w:rsidR="005C3FA6" w:rsidRPr="00D46052" w:rsidTr="009429B6">
        <w:tc>
          <w:tcPr>
            <w:tcW w:w="1589" w:type="dxa"/>
          </w:tcPr>
          <w:p w:rsidR="005C3FA6" w:rsidRPr="00D46052" w:rsidRDefault="008B4909" w:rsidP="009429B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新增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店员</w:t>
            </w:r>
            <w:r w:rsidR="005C3FA6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按钮</w:t>
            </w:r>
          </w:p>
        </w:tc>
        <w:tc>
          <w:tcPr>
            <w:tcW w:w="7278" w:type="dxa"/>
          </w:tcPr>
          <w:p w:rsidR="005C3FA6" w:rsidRPr="00D46052" w:rsidRDefault="008B4909" w:rsidP="009429B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新增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店员”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交互详见</w:t>
            </w:r>
            <w:hyperlink w:anchor="_新增店员" w:history="1">
              <w:r w:rsidRPr="00D46052">
                <w:rPr>
                  <w:rStyle w:val="a3"/>
                  <w:rFonts w:ascii="微软雅黑" w:eastAsia="微软雅黑" w:hAnsi="微软雅黑"/>
                  <w:sz w:val="21"/>
                  <w:szCs w:val="21"/>
                  <w:lang w:eastAsia="zh-CN"/>
                </w:rPr>
                <w:t>新增店员</w:t>
              </w:r>
            </w:hyperlink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  <w:p w:rsidR="008B4909" w:rsidRPr="00D46052" w:rsidRDefault="008B4909" w:rsidP="009429B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批量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新增店员”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交互详见</w:t>
            </w:r>
            <w:hyperlink w:anchor="_批量新增店员" w:history="1">
              <w:r w:rsidRPr="00D46052">
                <w:rPr>
                  <w:rStyle w:val="a3"/>
                  <w:rFonts w:ascii="微软雅黑" w:eastAsia="微软雅黑" w:hAnsi="微软雅黑"/>
                  <w:sz w:val="21"/>
                  <w:szCs w:val="21"/>
                  <w:lang w:eastAsia="zh-CN"/>
                </w:rPr>
                <w:t>批量新增店员</w:t>
              </w:r>
            </w:hyperlink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</w:tc>
      </w:tr>
      <w:tr w:rsidR="005C3FA6" w:rsidRPr="00D46052" w:rsidTr="009429B6">
        <w:tc>
          <w:tcPr>
            <w:tcW w:w="1589" w:type="dxa"/>
          </w:tcPr>
          <w:p w:rsidR="005C3FA6" w:rsidRPr="00D46052" w:rsidRDefault="005C3FA6" w:rsidP="009429B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店员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列表</w:t>
            </w:r>
          </w:p>
        </w:tc>
        <w:tc>
          <w:tcPr>
            <w:tcW w:w="7278" w:type="dxa"/>
          </w:tcPr>
          <w:p w:rsidR="005C3FA6" w:rsidRPr="00D46052" w:rsidRDefault="00711850" w:rsidP="009429B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默认展示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该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登录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账号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所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拥有的门店权限下，所有的店员列表。</w:t>
            </w:r>
          </w:p>
          <w:p w:rsidR="00711850" w:rsidRPr="00D46052" w:rsidRDefault="00711850" w:rsidP="009429B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字段有：店员姓名、店员手机号、所属门店、</w:t>
            </w:r>
            <w:r w:rsidR="002D64D0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角色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、状态、和操作。</w:t>
            </w:r>
          </w:p>
          <w:p w:rsidR="00711850" w:rsidRPr="00D46052" w:rsidRDefault="00711850" w:rsidP="009429B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其中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操作有</w:t>
            </w:r>
            <w:hyperlink w:anchor="_查看店员" w:history="1">
              <w:r w:rsidRPr="00D46052">
                <w:rPr>
                  <w:rStyle w:val="a3"/>
                  <w:rFonts w:ascii="微软雅黑" w:eastAsia="微软雅黑" w:hAnsi="微软雅黑"/>
                  <w:sz w:val="21"/>
                  <w:szCs w:val="21"/>
                  <w:lang w:eastAsia="zh-CN"/>
                </w:rPr>
                <w:t>查看</w:t>
              </w:r>
            </w:hyperlink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、</w:t>
            </w:r>
            <w:hyperlink w:anchor="_编辑店员" w:history="1">
              <w:r w:rsidRPr="00D46052">
                <w:rPr>
                  <w:rStyle w:val="a3"/>
                  <w:rFonts w:ascii="微软雅黑" w:eastAsia="微软雅黑" w:hAnsi="微软雅黑"/>
                  <w:sz w:val="21"/>
                  <w:szCs w:val="21"/>
                  <w:lang w:eastAsia="zh-CN"/>
                </w:rPr>
                <w:t>编辑</w:t>
              </w:r>
            </w:hyperlink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、</w:t>
            </w:r>
            <w:hyperlink w:anchor="_停用店员账号" w:history="1">
              <w:r w:rsidR="0040784F" w:rsidRPr="00D46052">
                <w:rPr>
                  <w:rStyle w:val="a3"/>
                  <w:rFonts w:ascii="微软雅黑" w:eastAsia="微软雅黑" w:hAnsi="微软雅黑" w:hint="eastAsia"/>
                  <w:sz w:val="21"/>
                  <w:szCs w:val="21"/>
                  <w:lang w:eastAsia="zh-CN"/>
                </w:rPr>
                <w:t>停用</w:t>
              </w:r>
            </w:hyperlink>
            <w:r w:rsidR="0040784F"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、</w:t>
            </w:r>
            <w:hyperlink w:anchor="_修改密码" w:history="1">
              <w:r w:rsidR="0040784F" w:rsidRPr="00D46052">
                <w:rPr>
                  <w:rStyle w:val="a3"/>
                  <w:rFonts w:ascii="微软雅黑" w:eastAsia="微软雅黑" w:hAnsi="微软雅黑" w:hint="eastAsia"/>
                  <w:sz w:val="21"/>
                  <w:szCs w:val="21"/>
                  <w:lang w:eastAsia="zh-CN"/>
                </w:rPr>
                <w:t>修改</w:t>
              </w:r>
              <w:r w:rsidR="0040784F" w:rsidRPr="00D46052">
                <w:rPr>
                  <w:rStyle w:val="a3"/>
                  <w:rFonts w:ascii="微软雅黑" w:eastAsia="微软雅黑" w:hAnsi="微软雅黑"/>
                  <w:sz w:val="21"/>
                  <w:szCs w:val="21"/>
                  <w:lang w:eastAsia="zh-CN"/>
                </w:rPr>
                <w:t>密码</w:t>
              </w:r>
            </w:hyperlink>
            <w:r w:rsidR="0040784F"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。</w:t>
            </w:r>
          </w:p>
        </w:tc>
      </w:tr>
      <w:tr w:rsidR="005C3FA6" w:rsidRPr="00D46052" w:rsidTr="009429B6">
        <w:tc>
          <w:tcPr>
            <w:tcW w:w="1589" w:type="dxa"/>
          </w:tcPr>
          <w:p w:rsidR="005C3FA6" w:rsidRPr="00D46052" w:rsidRDefault="005C3FA6" w:rsidP="009429B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lastRenderedPageBreak/>
              <w:t>分页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控件</w:t>
            </w:r>
          </w:p>
        </w:tc>
        <w:tc>
          <w:tcPr>
            <w:tcW w:w="7278" w:type="dxa"/>
          </w:tcPr>
          <w:p w:rsidR="008452DC" w:rsidRPr="00D46052" w:rsidRDefault="008452DC" w:rsidP="008452DC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内容有：</w:t>
            </w:r>
          </w:p>
          <w:p w:rsidR="005C3FA6" w:rsidRPr="00D46052" w:rsidRDefault="008452DC" w:rsidP="008452DC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为共{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店员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总数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}条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记录。</w:t>
            </w:r>
          </w:p>
          <w:p w:rsidR="008452DC" w:rsidRPr="00D46052" w:rsidRDefault="008452DC" w:rsidP="008452DC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分页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控件：默认展示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包括当前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页面的后两页以及最后一页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点击“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上一页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和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下一页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按钮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可实现翻页，如果无上一页或下一页，则相应按钮为灰色（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不可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点击）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  <w:p w:rsidR="008452DC" w:rsidRDefault="008452DC" w:rsidP="008452DC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到第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XX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页：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默认显示第1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页，用户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点击输入框可输入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数字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（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仅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可输入数字）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点击“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确定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按钮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自动跳转至相应页面。</w:t>
            </w:r>
          </w:p>
          <w:p w:rsidR="00243776" w:rsidRPr="00D46052" w:rsidRDefault="00243776" w:rsidP="008452DC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每页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显示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10条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数据。</w:t>
            </w:r>
          </w:p>
        </w:tc>
      </w:tr>
      <w:tr w:rsidR="005C3FA6" w:rsidRPr="00D46052" w:rsidTr="009429B6">
        <w:tc>
          <w:tcPr>
            <w:tcW w:w="1589" w:type="dxa"/>
          </w:tcPr>
          <w:p w:rsidR="005C3FA6" w:rsidRPr="00D46052" w:rsidRDefault="005C3FA6" w:rsidP="009429B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展开门店列表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图标</w:t>
            </w:r>
          </w:p>
        </w:tc>
        <w:tc>
          <w:tcPr>
            <w:tcW w:w="7278" w:type="dxa"/>
          </w:tcPr>
          <w:p w:rsidR="005C3FA6" w:rsidRPr="00D46052" w:rsidRDefault="005C3FA6" w:rsidP="009429B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所有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交互，同</w:t>
            </w:r>
            <w:hyperlink w:anchor="_门店详情" w:history="1">
              <w:r w:rsidR="000F4F6A" w:rsidRPr="00D46052">
                <w:rPr>
                  <w:rStyle w:val="a3"/>
                  <w:rFonts w:ascii="微软雅黑" w:eastAsia="微软雅黑" w:hAnsi="微软雅黑"/>
                  <w:sz w:val="21"/>
                  <w:szCs w:val="21"/>
                  <w:lang w:eastAsia="zh-CN"/>
                </w:rPr>
                <w:t>门店详情</w:t>
              </w:r>
            </w:hyperlink>
            <w:r w:rsidR="000F4F6A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中</w:t>
            </w:r>
            <w:r w:rsidR="000F4F6A"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展开门店列表的图标。</w:t>
            </w:r>
          </w:p>
        </w:tc>
      </w:tr>
    </w:tbl>
    <w:p w:rsidR="005C3FA6" w:rsidRPr="00D46052" w:rsidRDefault="005C3FA6" w:rsidP="00301E5A">
      <w:pPr>
        <w:ind w:leftChars="300" w:left="540"/>
        <w:rPr>
          <w:rFonts w:ascii="微软雅黑" w:eastAsia="微软雅黑" w:hAnsi="微软雅黑"/>
          <w:lang w:eastAsia="zh-CN"/>
        </w:rPr>
      </w:pPr>
    </w:p>
    <w:p w:rsidR="00711850" w:rsidRPr="00D46052" w:rsidRDefault="00711850" w:rsidP="00850CB8">
      <w:pPr>
        <w:pStyle w:val="3"/>
        <w:numPr>
          <w:ilvl w:val="1"/>
          <w:numId w:val="34"/>
        </w:numPr>
        <w:ind w:hanging="431"/>
        <w:rPr>
          <w:rFonts w:ascii="微软雅黑" w:eastAsia="微软雅黑" w:hAnsi="微软雅黑"/>
          <w:lang w:eastAsia="zh-CN"/>
        </w:rPr>
      </w:pPr>
      <w:bookmarkStart w:id="20" w:name="_新增店员"/>
      <w:bookmarkStart w:id="21" w:name="_查看店员"/>
      <w:bookmarkStart w:id="22" w:name="_Toc436230913"/>
      <w:bookmarkEnd w:id="20"/>
      <w:bookmarkEnd w:id="21"/>
      <w:r w:rsidRPr="00D46052">
        <w:rPr>
          <w:rFonts w:ascii="微软雅黑" w:eastAsia="微软雅黑" w:hAnsi="微软雅黑" w:hint="eastAsia"/>
          <w:lang w:eastAsia="zh-CN"/>
        </w:rPr>
        <w:t>查看</w:t>
      </w:r>
      <w:r w:rsidRPr="00D46052">
        <w:rPr>
          <w:rFonts w:ascii="微软雅黑" w:eastAsia="微软雅黑" w:hAnsi="微软雅黑"/>
          <w:lang w:eastAsia="zh-CN"/>
        </w:rPr>
        <w:t>店员</w:t>
      </w:r>
      <w:bookmarkEnd w:id="22"/>
    </w:p>
    <w:p w:rsidR="009429B6" w:rsidRPr="00D46052" w:rsidRDefault="009429B6" w:rsidP="009429B6">
      <w:pPr>
        <w:ind w:firstLineChars="393" w:firstLine="825"/>
        <w:rPr>
          <w:rFonts w:ascii="微软雅黑" w:eastAsia="微软雅黑" w:hAnsi="微软雅黑"/>
          <w:sz w:val="21"/>
          <w:szCs w:val="21"/>
          <w:lang w:eastAsia="zh-CN"/>
        </w:rPr>
      </w:pP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点击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店员列表后方的“</w:t>
      </w: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查看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”</w:t>
      </w: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按钮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，以弹框形式显示该店员的基本信息，显示如下：</w:t>
      </w:r>
    </w:p>
    <w:p w:rsidR="0040784F" w:rsidRPr="00D46052" w:rsidRDefault="002D64D0" w:rsidP="009429B6">
      <w:pPr>
        <w:ind w:leftChars="400" w:left="720"/>
        <w:rPr>
          <w:rFonts w:ascii="微软雅黑" w:eastAsia="微软雅黑" w:hAnsi="微软雅黑"/>
          <w:lang w:eastAsia="zh-CN"/>
        </w:rPr>
      </w:pPr>
      <w:r>
        <w:rPr>
          <w:noProof/>
          <w:lang w:eastAsia="zh-CN"/>
        </w:rPr>
        <w:drawing>
          <wp:inline distT="0" distB="0" distL="0" distR="0" wp14:anchorId="5998E8A2" wp14:editId="0092E282">
            <wp:extent cx="6188710" cy="266015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97909" cy="266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8867" w:type="dxa"/>
        <w:tblInd w:w="1101" w:type="dxa"/>
        <w:tblLook w:val="04A0" w:firstRow="1" w:lastRow="0" w:firstColumn="1" w:lastColumn="0" w:noHBand="0" w:noVBand="1"/>
      </w:tblPr>
      <w:tblGrid>
        <w:gridCol w:w="1589"/>
        <w:gridCol w:w="7278"/>
      </w:tblGrid>
      <w:tr w:rsidR="009429B6" w:rsidRPr="00D46052" w:rsidTr="009429B6">
        <w:tc>
          <w:tcPr>
            <w:tcW w:w="1589" w:type="dxa"/>
            <w:shd w:val="clear" w:color="auto" w:fill="EAEAEA"/>
          </w:tcPr>
          <w:p w:rsidR="009429B6" w:rsidRPr="00D46052" w:rsidRDefault="009429B6" w:rsidP="009429B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元素</w:t>
            </w:r>
          </w:p>
        </w:tc>
        <w:tc>
          <w:tcPr>
            <w:tcW w:w="7278" w:type="dxa"/>
            <w:shd w:val="clear" w:color="auto" w:fill="EAEAEA"/>
          </w:tcPr>
          <w:p w:rsidR="009429B6" w:rsidRPr="00D46052" w:rsidRDefault="009429B6" w:rsidP="009429B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交互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说明</w:t>
            </w:r>
          </w:p>
        </w:tc>
      </w:tr>
      <w:tr w:rsidR="009429B6" w:rsidRPr="00D46052" w:rsidTr="009429B6">
        <w:tc>
          <w:tcPr>
            <w:tcW w:w="1589" w:type="dxa"/>
          </w:tcPr>
          <w:p w:rsidR="009429B6" w:rsidRPr="00D46052" w:rsidRDefault="009429B6" w:rsidP="009429B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弹框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标题</w:t>
            </w:r>
          </w:p>
        </w:tc>
        <w:tc>
          <w:tcPr>
            <w:tcW w:w="7278" w:type="dxa"/>
          </w:tcPr>
          <w:p w:rsidR="009429B6" w:rsidRPr="00D46052" w:rsidRDefault="009429B6" w:rsidP="009429B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为“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店员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基本信息”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</w:tc>
      </w:tr>
      <w:tr w:rsidR="009429B6" w:rsidRPr="00D46052" w:rsidTr="009429B6">
        <w:tc>
          <w:tcPr>
            <w:tcW w:w="1589" w:type="dxa"/>
          </w:tcPr>
          <w:p w:rsidR="009429B6" w:rsidRPr="00D46052" w:rsidRDefault="009429B6" w:rsidP="009429B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显示字段</w:t>
            </w:r>
          </w:p>
        </w:tc>
        <w:tc>
          <w:tcPr>
            <w:tcW w:w="7278" w:type="dxa"/>
          </w:tcPr>
          <w:p w:rsidR="009429B6" w:rsidRPr="00D46052" w:rsidRDefault="009429B6" w:rsidP="00002CEA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读取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店员姓名、手机号、所属门店、</w:t>
            </w:r>
            <w:r w:rsidR="00002CEA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角色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、状态灯字段。</w:t>
            </w:r>
          </w:p>
        </w:tc>
      </w:tr>
      <w:tr w:rsidR="009429B6" w:rsidRPr="00D46052" w:rsidTr="009429B6">
        <w:tc>
          <w:tcPr>
            <w:tcW w:w="1589" w:type="dxa"/>
          </w:tcPr>
          <w:p w:rsidR="009429B6" w:rsidRPr="00D46052" w:rsidRDefault="009429B6" w:rsidP="009429B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其余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控件</w:t>
            </w:r>
          </w:p>
        </w:tc>
        <w:tc>
          <w:tcPr>
            <w:tcW w:w="7278" w:type="dxa"/>
          </w:tcPr>
          <w:p w:rsidR="009429B6" w:rsidRPr="00D46052" w:rsidRDefault="009429B6" w:rsidP="009429B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弹框</w:t>
            </w:r>
            <w:r w:rsidR="00287582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右上角</w:t>
            </w:r>
            <w:r w:rsidR="00287582"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关闭按钮</w:t>
            </w:r>
            <w:r w:rsidR="00287582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和</w:t>
            </w:r>
            <w:r w:rsidR="00287582"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 w:rsidR="00287582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确定</w:t>
            </w:r>
            <w:r w:rsidR="00287582"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 w:rsidR="00287582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按钮</w:t>
            </w:r>
            <w:r w:rsidR="00287582"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，关闭弹框。</w:t>
            </w:r>
          </w:p>
        </w:tc>
      </w:tr>
    </w:tbl>
    <w:p w:rsidR="009429B6" w:rsidRPr="00D46052" w:rsidRDefault="009429B6" w:rsidP="009429B6">
      <w:pPr>
        <w:ind w:leftChars="400" w:left="720"/>
        <w:rPr>
          <w:rFonts w:ascii="微软雅黑" w:eastAsia="微软雅黑" w:hAnsi="微软雅黑"/>
          <w:lang w:eastAsia="zh-CN"/>
        </w:rPr>
      </w:pPr>
    </w:p>
    <w:p w:rsidR="000B41E1" w:rsidRPr="00D46052" w:rsidRDefault="000B41E1" w:rsidP="00850CB8">
      <w:pPr>
        <w:pStyle w:val="3"/>
        <w:numPr>
          <w:ilvl w:val="1"/>
          <w:numId w:val="34"/>
        </w:numPr>
        <w:ind w:hanging="431"/>
        <w:rPr>
          <w:rFonts w:ascii="微软雅黑" w:eastAsia="微软雅黑" w:hAnsi="微软雅黑"/>
          <w:lang w:eastAsia="zh-CN"/>
        </w:rPr>
      </w:pPr>
      <w:bookmarkStart w:id="23" w:name="_Toc436230914"/>
      <w:r w:rsidRPr="00D46052">
        <w:rPr>
          <w:rFonts w:ascii="微软雅黑" w:eastAsia="微软雅黑" w:hAnsi="微软雅黑" w:hint="eastAsia"/>
          <w:lang w:eastAsia="zh-CN"/>
        </w:rPr>
        <w:lastRenderedPageBreak/>
        <w:t>新增</w:t>
      </w:r>
      <w:r w:rsidRPr="00D46052">
        <w:rPr>
          <w:rFonts w:ascii="微软雅黑" w:eastAsia="微软雅黑" w:hAnsi="微软雅黑"/>
          <w:lang w:eastAsia="zh-CN"/>
        </w:rPr>
        <w:t>店员</w:t>
      </w:r>
      <w:bookmarkEnd w:id="23"/>
    </w:p>
    <w:p w:rsidR="00287582" w:rsidRPr="002D64D0" w:rsidRDefault="00287582" w:rsidP="002D64D0">
      <w:pPr>
        <w:pStyle w:val="ab"/>
        <w:ind w:left="840" w:firstLineChars="0" w:firstLine="0"/>
        <w:rPr>
          <w:rFonts w:ascii="微软雅黑" w:eastAsia="微软雅黑" w:hAnsi="微软雅黑"/>
          <w:sz w:val="21"/>
          <w:szCs w:val="21"/>
          <w:lang w:eastAsia="zh-CN"/>
        </w:rPr>
      </w:pP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点击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店员列表</w:t>
      </w: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上方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的“</w:t>
      </w: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新增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店员”</w:t>
      </w: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按钮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，以弹框形式显示</w:t>
      </w: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新增店员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，显示如下：</w:t>
      </w:r>
    </w:p>
    <w:p w:rsidR="00301E5A" w:rsidRPr="00D46052" w:rsidRDefault="002D64D0" w:rsidP="00287582">
      <w:pPr>
        <w:ind w:leftChars="500" w:left="900"/>
        <w:rPr>
          <w:rFonts w:ascii="微软雅黑" w:eastAsia="微软雅黑" w:hAnsi="微软雅黑"/>
          <w:lang w:eastAsia="zh-CN"/>
        </w:rPr>
      </w:pPr>
      <w:r>
        <w:rPr>
          <w:noProof/>
          <w:lang w:eastAsia="zh-CN"/>
        </w:rPr>
        <w:drawing>
          <wp:inline distT="0" distB="0" distL="0" distR="0" wp14:anchorId="3D401ABB" wp14:editId="0D032295">
            <wp:extent cx="5855335" cy="27367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60482" cy="273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8867" w:type="dxa"/>
        <w:tblInd w:w="1101" w:type="dxa"/>
        <w:tblLook w:val="04A0" w:firstRow="1" w:lastRow="0" w:firstColumn="1" w:lastColumn="0" w:noHBand="0" w:noVBand="1"/>
      </w:tblPr>
      <w:tblGrid>
        <w:gridCol w:w="1589"/>
        <w:gridCol w:w="7278"/>
      </w:tblGrid>
      <w:tr w:rsidR="00287582" w:rsidRPr="00D46052" w:rsidTr="003E6CF6">
        <w:tc>
          <w:tcPr>
            <w:tcW w:w="1589" w:type="dxa"/>
            <w:shd w:val="clear" w:color="auto" w:fill="EAEAEA"/>
          </w:tcPr>
          <w:p w:rsidR="00287582" w:rsidRPr="00D46052" w:rsidRDefault="00287582" w:rsidP="003E6CF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元素</w:t>
            </w:r>
          </w:p>
        </w:tc>
        <w:tc>
          <w:tcPr>
            <w:tcW w:w="7278" w:type="dxa"/>
            <w:shd w:val="clear" w:color="auto" w:fill="EAEAEA"/>
          </w:tcPr>
          <w:p w:rsidR="00287582" w:rsidRPr="00D46052" w:rsidRDefault="00287582" w:rsidP="003E6CF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交互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说明</w:t>
            </w:r>
          </w:p>
        </w:tc>
      </w:tr>
      <w:tr w:rsidR="00287582" w:rsidRPr="00D46052" w:rsidTr="003E6CF6">
        <w:tc>
          <w:tcPr>
            <w:tcW w:w="1589" w:type="dxa"/>
          </w:tcPr>
          <w:p w:rsidR="00287582" w:rsidRPr="00D46052" w:rsidRDefault="00287582" w:rsidP="003E6CF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弹框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标题</w:t>
            </w:r>
          </w:p>
        </w:tc>
        <w:tc>
          <w:tcPr>
            <w:tcW w:w="7278" w:type="dxa"/>
          </w:tcPr>
          <w:p w:rsidR="00287582" w:rsidRPr="00D46052" w:rsidRDefault="00287582" w:rsidP="00287582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为“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新增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店员”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</w:tc>
      </w:tr>
      <w:tr w:rsidR="00287582" w:rsidRPr="00D46052" w:rsidTr="003E6CF6">
        <w:tc>
          <w:tcPr>
            <w:tcW w:w="1589" w:type="dxa"/>
          </w:tcPr>
          <w:p w:rsidR="00287582" w:rsidRPr="00D46052" w:rsidRDefault="00287582" w:rsidP="003E6CF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字段</w:t>
            </w:r>
          </w:p>
        </w:tc>
        <w:tc>
          <w:tcPr>
            <w:tcW w:w="7278" w:type="dxa"/>
          </w:tcPr>
          <w:p w:rsidR="005D42EE" w:rsidRPr="00D46052" w:rsidRDefault="005D42EE" w:rsidP="003E6CF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所有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字段均为必填字段</w:t>
            </w:r>
          </w:p>
          <w:p w:rsidR="00287582" w:rsidRPr="00D46052" w:rsidRDefault="005D42EE" w:rsidP="005D42E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包括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字段：</w:t>
            </w:r>
            <w:r w:rsidR="00287582"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店员姓名、手机号、</w:t>
            </w:r>
            <w:r w:rsidR="00301F5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密码</w:t>
            </w:r>
            <w:r w:rsidR="00301F55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、确认密码、</w:t>
            </w:r>
            <w:r w:rsidR="00287582"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所属门店、</w:t>
            </w:r>
            <w:r w:rsidR="00002CEA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角色</w:t>
            </w:r>
            <w:r w:rsidR="00287582"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、状态。</w:t>
            </w:r>
          </w:p>
          <w:p w:rsidR="005D42EE" w:rsidRPr="008F4E89" w:rsidRDefault="005D42EE" w:rsidP="005D42E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8F4E89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其中</w:t>
            </w:r>
            <w:r w:rsidRPr="008F4E89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手机号输入框需控制仅能输入数字。</w:t>
            </w:r>
          </w:p>
          <w:p w:rsidR="00F33D08" w:rsidRPr="008F4E89" w:rsidRDefault="00F33D08" w:rsidP="005D42E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8F4E89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注意：鼠标</w:t>
            </w:r>
            <w:r w:rsidRPr="008F4E89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离开</w:t>
            </w:r>
            <w:r w:rsidRPr="008F4E89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手机号</w:t>
            </w:r>
            <w:r w:rsidRPr="008F4E89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输入框时，需</w:t>
            </w:r>
            <w:r w:rsidRPr="008F4E89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检查</w:t>
            </w:r>
            <w:r w:rsidRPr="008F4E89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该</w:t>
            </w:r>
            <w:r w:rsidRPr="008F4E89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手机号是否有</w:t>
            </w:r>
            <w:r w:rsidRPr="008F4E89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重复</w:t>
            </w:r>
            <w:r w:rsidRPr="008F4E89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（在所有商家的店员</w:t>
            </w:r>
            <w:r w:rsidRPr="008F4E89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中检查）。如果</w:t>
            </w:r>
            <w:r w:rsidRPr="008F4E89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有</w:t>
            </w:r>
            <w:r w:rsidR="008F4E89" w:rsidRPr="008F4E89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重复，在输入框下方显示：该</w:t>
            </w:r>
            <w:r w:rsidR="008F4E89" w:rsidRPr="008F4E89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手机号</w:t>
            </w:r>
            <w:r w:rsidRPr="008F4E89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已被使用，请重新输入</w:t>
            </w:r>
            <w:r w:rsidRPr="008F4E89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  <w:p w:rsidR="00E4286E" w:rsidRPr="00E4286E" w:rsidRDefault="00E4286E" w:rsidP="005D42E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E4286E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密码和</w:t>
            </w:r>
            <w:r w:rsidRPr="00E4286E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确认密码必须保持输入</w:t>
            </w:r>
            <w:r w:rsidRPr="00E4286E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一致，需为6-20位字母、数字、字符</w:t>
            </w:r>
            <w:r w:rsidRPr="00E4286E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。</w:t>
            </w:r>
          </w:p>
          <w:p w:rsidR="005D42EE" w:rsidRPr="00D46052" w:rsidRDefault="005D42EE" w:rsidP="005D42E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所属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门店下拉框中的内容读取门店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列表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数据。</w:t>
            </w:r>
          </w:p>
          <w:p w:rsidR="005D42EE" w:rsidRPr="00D46052" w:rsidRDefault="0078382D" w:rsidP="005D42E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角色</w:t>
            </w:r>
            <w:r w:rsidR="005D42EE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下拉框</w:t>
            </w:r>
            <w:r w:rsidR="005D42EE"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中的内容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读取【角色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管理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】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中的角色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字段</w:t>
            </w:r>
            <w:r w:rsidR="005D42EE"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。</w:t>
            </w:r>
          </w:p>
          <w:p w:rsidR="005D42EE" w:rsidRPr="00D46052" w:rsidRDefault="005D42EE" w:rsidP="005D42E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新增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店员的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状态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仅有“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未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激活”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</w:tc>
      </w:tr>
      <w:tr w:rsidR="00287582" w:rsidRPr="00D46052" w:rsidTr="003E6CF6">
        <w:tc>
          <w:tcPr>
            <w:tcW w:w="1589" w:type="dxa"/>
          </w:tcPr>
          <w:p w:rsidR="00287582" w:rsidRPr="00D46052" w:rsidRDefault="00287582" w:rsidP="003E6CF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其余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控件</w:t>
            </w:r>
          </w:p>
        </w:tc>
        <w:tc>
          <w:tcPr>
            <w:tcW w:w="7278" w:type="dxa"/>
          </w:tcPr>
          <w:p w:rsidR="00287582" w:rsidRPr="00D46052" w:rsidRDefault="00287582" w:rsidP="005D42E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弹框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右上角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关闭按钮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和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 w:rsidR="005D42EE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取消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按钮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</w:t>
            </w:r>
            <w:r w:rsidR="005D42EE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不保存</w:t>
            </w:r>
            <w:r w:rsidR="005D42EE"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数据</w:t>
            </w:r>
            <w:r w:rsidR="005D42EE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直接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关闭弹框。</w:t>
            </w:r>
          </w:p>
          <w:p w:rsidR="00CA43EB" w:rsidRPr="00CA43EB" w:rsidRDefault="00CA43EB" w:rsidP="00CA43EB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CA43EB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 w:rsidRPr="00CA43EB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确定按钮，检查所有字段的输入情况，如有错误</w:t>
            </w:r>
            <w:r w:rsidRPr="00CA43EB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则在</w:t>
            </w:r>
            <w:r w:rsidRPr="00CA43EB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输入框下方</w:t>
            </w:r>
            <w:r w:rsidRPr="00CA43EB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</w:t>
            </w:r>
            <w:r w:rsidRPr="00CA43EB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错误提示语。</w:t>
            </w:r>
          </w:p>
          <w:p w:rsidR="00CA43EB" w:rsidRPr="00CA43EB" w:rsidRDefault="00CA43EB" w:rsidP="00CA43EB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CA43EB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如果数据</w:t>
            </w:r>
            <w:r w:rsidRPr="00CA43EB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为空，则提示：</w:t>
            </w:r>
            <w:r w:rsidRPr="00CA43EB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必填选项。</w:t>
            </w:r>
          </w:p>
          <w:p w:rsidR="00CA43EB" w:rsidRPr="00CA43EB" w:rsidRDefault="00CA43EB" w:rsidP="00CA43EB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CA43EB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lastRenderedPageBreak/>
              <w:t>如果</w:t>
            </w:r>
            <w:r w:rsidRPr="00CA43EB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数据错误，</w:t>
            </w:r>
            <w:r w:rsidRPr="00CA43EB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则</w:t>
            </w:r>
            <w:r w:rsidRPr="00CA43EB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根据</w:t>
            </w:r>
            <w:r w:rsidRPr="00CA43EB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相应</w:t>
            </w:r>
            <w:r w:rsidRPr="00CA43EB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的错误进行提示，例如：</w:t>
            </w:r>
            <w:r w:rsidR="00B9596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手机号中</w:t>
            </w:r>
            <w:r w:rsidR="00B95965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包含了中文则提示“</w:t>
            </w:r>
            <w:r w:rsidR="00B95965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仅能</w:t>
            </w:r>
            <w:r w:rsidR="00B95965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输入数字”</w:t>
            </w:r>
            <w:r w:rsidRPr="00CA43EB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  <w:p w:rsidR="005D42EE" w:rsidRPr="00D46052" w:rsidRDefault="00CA43EB" w:rsidP="00CA43EB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CA43EB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如果</w:t>
            </w:r>
            <w:r w:rsidRPr="00CA43EB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没有</w:t>
            </w:r>
            <w:r w:rsidRPr="00CA43EB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错误，则保持数据并关闭弹框。</w:t>
            </w:r>
          </w:p>
        </w:tc>
      </w:tr>
    </w:tbl>
    <w:p w:rsidR="00287582" w:rsidRPr="00D46052" w:rsidRDefault="00287582" w:rsidP="00301E5A">
      <w:pPr>
        <w:ind w:leftChars="300" w:left="540"/>
        <w:rPr>
          <w:rFonts w:ascii="微软雅黑" w:eastAsia="微软雅黑" w:hAnsi="微软雅黑"/>
          <w:lang w:eastAsia="zh-CN"/>
        </w:rPr>
      </w:pPr>
    </w:p>
    <w:p w:rsidR="000B41E1" w:rsidRPr="00D46052" w:rsidRDefault="000B41E1" w:rsidP="00850CB8">
      <w:pPr>
        <w:pStyle w:val="3"/>
        <w:numPr>
          <w:ilvl w:val="1"/>
          <w:numId w:val="34"/>
        </w:numPr>
        <w:ind w:hanging="431"/>
        <w:rPr>
          <w:rFonts w:ascii="微软雅黑" w:eastAsia="微软雅黑" w:hAnsi="微软雅黑"/>
          <w:lang w:eastAsia="zh-CN"/>
        </w:rPr>
      </w:pPr>
      <w:bookmarkStart w:id="24" w:name="_批量新增店员"/>
      <w:bookmarkStart w:id="25" w:name="_Toc436230915"/>
      <w:bookmarkEnd w:id="24"/>
      <w:r w:rsidRPr="00D46052">
        <w:rPr>
          <w:rFonts w:ascii="微软雅黑" w:eastAsia="微软雅黑" w:hAnsi="微软雅黑" w:hint="eastAsia"/>
          <w:lang w:eastAsia="zh-CN"/>
        </w:rPr>
        <w:t>批量新增</w:t>
      </w:r>
      <w:r w:rsidRPr="00D46052">
        <w:rPr>
          <w:rFonts w:ascii="微软雅黑" w:eastAsia="微软雅黑" w:hAnsi="微软雅黑"/>
          <w:lang w:eastAsia="zh-CN"/>
        </w:rPr>
        <w:t>店员</w:t>
      </w:r>
      <w:bookmarkEnd w:id="25"/>
    </w:p>
    <w:p w:rsidR="00787DE2" w:rsidRPr="00B0787C" w:rsidRDefault="00787DE2" w:rsidP="00B0787C">
      <w:pPr>
        <w:pStyle w:val="ab"/>
        <w:ind w:left="840" w:firstLineChars="0" w:firstLine="0"/>
        <w:rPr>
          <w:rFonts w:ascii="微软雅黑" w:eastAsia="微软雅黑" w:hAnsi="微软雅黑"/>
          <w:sz w:val="21"/>
          <w:szCs w:val="21"/>
          <w:lang w:eastAsia="zh-CN"/>
        </w:rPr>
      </w:pP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点击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店员列表</w:t>
      </w: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上方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的“</w:t>
      </w:r>
      <w:r w:rsidR="00785109"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批量</w:t>
      </w: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新增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店员”</w:t>
      </w: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按钮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，以弹框形式显示</w:t>
      </w:r>
      <w:r w:rsidR="007548A5"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批量</w:t>
      </w: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新增店员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，显示如下：</w:t>
      </w:r>
    </w:p>
    <w:p w:rsidR="00301E5A" w:rsidRPr="00D46052" w:rsidRDefault="00B0787C" w:rsidP="00785109">
      <w:pPr>
        <w:ind w:leftChars="500" w:left="900"/>
        <w:rPr>
          <w:rFonts w:ascii="微软雅黑" w:eastAsia="微软雅黑" w:hAnsi="微软雅黑"/>
          <w:lang w:eastAsia="zh-CN"/>
        </w:rPr>
      </w:pPr>
      <w:r>
        <w:rPr>
          <w:noProof/>
          <w:lang w:eastAsia="zh-CN"/>
        </w:rPr>
        <w:drawing>
          <wp:inline distT="0" distB="0" distL="0" distR="0" wp14:anchorId="5D429B9F" wp14:editId="0F5670E2">
            <wp:extent cx="5153025" cy="26670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10145" w:type="dxa"/>
        <w:tblInd w:w="1101" w:type="dxa"/>
        <w:tblLayout w:type="fixed"/>
        <w:tblLook w:val="04A0" w:firstRow="1" w:lastRow="0" w:firstColumn="1" w:lastColumn="0" w:noHBand="0" w:noVBand="1"/>
      </w:tblPr>
      <w:tblGrid>
        <w:gridCol w:w="1559"/>
        <w:gridCol w:w="8586"/>
      </w:tblGrid>
      <w:tr w:rsidR="00787DE2" w:rsidRPr="00D46052" w:rsidTr="006E0F2F">
        <w:trPr>
          <w:trHeight w:val="602"/>
        </w:trPr>
        <w:tc>
          <w:tcPr>
            <w:tcW w:w="1559" w:type="dxa"/>
            <w:shd w:val="clear" w:color="auto" w:fill="EAEAEA"/>
          </w:tcPr>
          <w:p w:rsidR="00787DE2" w:rsidRPr="00D46052" w:rsidRDefault="00787DE2" w:rsidP="003E6CF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元素</w:t>
            </w:r>
          </w:p>
        </w:tc>
        <w:tc>
          <w:tcPr>
            <w:tcW w:w="8586" w:type="dxa"/>
            <w:shd w:val="clear" w:color="auto" w:fill="EAEAEA"/>
          </w:tcPr>
          <w:p w:rsidR="00787DE2" w:rsidRPr="00D46052" w:rsidRDefault="00787DE2" w:rsidP="003E6CF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交互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说明</w:t>
            </w:r>
          </w:p>
        </w:tc>
      </w:tr>
      <w:tr w:rsidR="00787DE2" w:rsidRPr="00D46052" w:rsidTr="006E0F2F">
        <w:trPr>
          <w:trHeight w:val="602"/>
        </w:trPr>
        <w:tc>
          <w:tcPr>
            <w:tcW w:w="1559" w:type="dxa"/>
          </w:tcPr>
          <w:p w:rsidR="00787DE2" w:rsidRPr="00D46052" w:rsidRDefault="00787DE2" w:rsidP="003E6CF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弹框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标题</w:t>
            </w:r>
          </w:p>
        </w:tc>
        <w:tc>
          <w:tcPr>
            <w:tcW w:w="8586" w:type="dxa"/>
          </w:tcPr>
          <w:p w:rsidR="00787DE2" w:rsidRPr="00D46052" w:rsidRDefault="00787DE2" w:rsidP="003E6CF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为“</w:t>
            </w:r>
            <w:r w:rsidR="009F4C05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批量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新增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店员”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</w:tc>
      </w:tr>
      <w:tr w:rsidR="00787DE2" w:rsidRPr="00D46052" w:rsidTr="006E0F2F">
        <w:trPr>
          <w:trHeight w:val="4776"/>
        </w:trPr>
        <w:tc>
          <w:tcPr>
            <w:tcW w:w="1559" w:type="dxa"/>
          </w:tcPr>
          <w:p w:rsidR="00787DE2" w:rsidRPr="00D46052" w:rsidRDefault="00787DE2" w:rsidP="003E6CF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字段</w:t>
            </w:r>
          </w:p>
        </w:tc>
        <w:tc>
          <w:tcPr>
            <w:tcW w:w="8586" w:type="dxa"/>
          </w:tcPr>
          <w:p w:rsidR="00787DE2" w:rsidRPr="00A604E3" w:rsidRDefault="009F4C05" w:rsidP="003E6CF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A604E3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显示内容</w:t>
            </w:r>
            <w:r w:rsidRPr="00A604E3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：</w:t>
            </w:r>
          </w:p>
          <w:p w:rsidR="009F4C05" w:rsidRPr="00A604E3" w:rsidRDefault="009F4C05" w:rsidP="009F4C05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A604E3">
              <w:rPr>
                <w:rFonts w:ascii="微软雅黑" w:eastAsia="微软雅黑" w:hAnsi="微软雅黑"/>
                <w:noProof/>
                <w:sz w:val="21"/>
                <w:szCs w:val="21"/>
                <w:lang w:eastAsia="zh-CN"/>
              </w:rPr>
              <w:drawing>
                <wp:inline distT="0" distB="0" distL="0" distR="0" wp14:anchorId="3855C12E" wp14:editId="73231DB7">
                  <wp:extent cx="1390476" cy="961905"/>
                  <wp:effectExtent l="0" t="0" r="635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476" cy="9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604E3" w:rsidRPr="00A604E3" w:rsidRDefault="00A604E3" w:rsidP="00A604E3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A604E3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 w:rsidRPr="00A604E3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 w:rsidRPr="00A604E3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下载</w:t>
            </w:r>
            <w:r w:rsidRPr="00A604E3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模板”</w:t>
            </w:r>
            <w:r w:rsidRPr="00A604E3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 w:rsidRPr="00A604E3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下载</w:t>
            </w:r>
            <w:r w:rsidRPr="00A604E3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excel格式</w:t>
            </w:r>
            <w:r w:rsidRPr="00A604E3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的文档。</w:t>
            </w:r>
            <w:r w:rsidRPr="00A604E3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（</w:t>
            </w:r>
            <w:r w:rsidRPr="00A604E3">
              <w:rPr>
                <w:rFonts w:ascii="微软雅黑" w:eastAsia="微软雅黑" w:hAnsi="微软雅黑" w:hint="eastAsia"/>
                <w:color w:val="FF0000"/>
                <w:sz w:val="21"/>
                <w:szCs w:val="21"/>
                <w:lang w:eastAsia="zh-CN"/>
              </w:rPr>
              <w:t>后续</w:t>
            </w:r>
            <w:r w:rsidRPr="00A604E3">
              <w:rPr>
                <w:rFonts w:ascii="微软雅黑" w:eastAsia="微软雅黑" w:hAnsi="微软雅黑"/>
                <w:color w:val="FF0000"/>
                <w:sz w:val="21"/>
                <w:szCs w:val="21"/>
                <w:lang w:eastAsia="zh-CN"/>
              </w:rPr>
              <w:t>补充模板文档</w:t>
            </w:r>
            <w:r w:rsidRPr="00A604E3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）</w:t>
            </w:r>
          </w:p>
          <w:p w:rsidR="00A604E3" w:rsidRPr="00A604E3" w:rsidRDefault="00A604E3" w:rsidP="00A604E3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A604E3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 w:rsidRPr="00A604E3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输入框，</w:t>
            </w:r>
            <w:r w:rsidRPr="00A604E3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打开</w:t>
            </w:r>
            <w:r w:rsidRPr="00A604E3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本地文件选择框，选</w:t>
            </w:r>
            <w:r w:rsidRPr="00A604E3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中</w:t>
            </w:r>
            <w:r w:rsidRPr="00A604E3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文档后，</w:t>
            </w:r>
            <w:r w:rsidRPr="00A604E3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将</w:t>
            </w:r>
            <w:r w:rsidRPr="00A604E3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文档路径写入</w:t>
            </w:r>
            <w:r w:rsidRPr="00A604E3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输入框</w:t>
            </w:r>
            <w:r w:rsidRPr="00A604E3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，点击“</w:t>
            </w:r>
            <w:r w:rsidRPr="00A604E3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导入</w:t>
            </w:r>
            <w:r w:rsidRPr="00A604E3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 w:rsidRPr="00A604E3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按钮</w:t>
            </w:r>
            <w:r w:rsidRPr="00A604E3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即可</w:t>
            </w:r>
            <w:r w:rsidRPr="00A604E3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将</w:t>
            </w:r>
            <w:r w:rsidRPr="00A604E3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模板文档中的数据批量导入。</w:t>
            </w:r>
          </w:p>
          <w:p w:rsidR="00A604E3" w:rsidRPr="00A604E3" w:rsidRDefault="00A604E3" w:rsidP="00A604E3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A604E3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导入</w:t>
            </w:r>
            <w:r w:rsidRPr="00A604E3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前需</w:t>
            </w:r>
            <w:r w:rsidRPr="00A604E3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对模板</w:t>
            </w:r>
            <w:r w:rsidRPr="00A604E3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所有内容</w:t>
            </w:r>
            <w:r w:rsidRPr="00A604E3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进行</w:t>
            </w:r>
            <w:r w:rsidRPr="00A604E3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验证</w:t>
            </w:r>
            <w:r w:rsidRPr="00A604E3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，如果错误</w:t>
            </w:r>
            <w:r w:rsidRPr="00A604E3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，则全部数据导入失败。</w:t>
            </w:r>
          </w:p>
          <w:p w:rsidR="00A604E3" w:rsidRPr="00A604E3" w:rsidRDefault="00A604E3" w:rsidP="00A604E3">
            <w:pPr>
              <w:pStyle w:val="ab"/>
              <w:widowControl w:val="0"/>
              <w:numPr>
                <w:ilvl w:val="0"/>
                <w:numId w:val="24"/>
              </w:numPr>
              <w:spacing w:before="0" w:after="0"/>
              <w:ind w:firstLineChars="0"/>
              <w:jc w:val="both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A604E3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验证导入文档</w:t>
            </w:r>
            <w:r w:rsidRPr="00A604E3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第一</w:t>
            </w:r>
            <w:r w:rsidRPr="00A604E3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行字段</w:t>
            </w:r>
            <w:r w:rsidRPr="00A604E3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，如果</w:t>
            </w:r>
            <w:r w:rsidRPr="00A604E3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符合</w:t>
            </w:r>
            <w:r w:rsidRPr="00A604E3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模板，需</w:t>
            </w:r>
            <w:r w:rsidRPr="00A604E3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以</w:t>
            </w:r>
            <w:r w:rsidRPr="00A604E3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弹框提示：</w:t>
            </w:r>
            <w:r w:rsidRPr="00A604E3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导入</w:t>
            </w:r>
            <w:r w:rsidRPr="00A604E3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失败，</w:t>
            </w:r>
            <w:r w:rsidRPr="00A604E3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文档</w:t>
            </w:r>
            <w:r w:rsidRPr="00A604E3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内容不符合要求，不支持导入。</w:t>
            </w:r>
            <w:r w:rsidRPr="00A604E3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 w:rsidRPr="00A604E3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 w:rsidRPr="00A604E3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确定</w:t>
            </w:r>
            <w:r w:rsidRPr="00A604E3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 w:rsidRPr="00A604E3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按钮</w:t>
            </w:r>
            <w:r w:rsidRPr="00A604E3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，关闭弹框。</w:t>
            </w:r>
          </w:p>
          <w:p w:rsidR="00A604E3" w:rsidRPr="00A604E3" w:rsidRDefault="00A604E3" w:rsidP="00A604E3">
            <w:pPr>
              <w:pStyle w:val="ab"/>
              <w:widowControl w:val="0"/>
              <w:numPr>
                <w:ilvl w:val="0"/>
                <w:numId w:val="24"/>
              </w:numPr>
              <w:spacing w:before="0" w:after="0"/>
              <w:ind w:firstLineChars="0"/>
              <w:jc w:val="both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A604E3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lastRenderedPageBreak/>
              <w:t>如果</w:t>
            </w:r>
            <w:r w:rsidRPr="00A604E3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文档的记录超过</w:t>
            </w:r>
            <w:r w:rsidRPr="00A604E3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500条</w:t>
            </w:r>
            <w:r w:rsidRPr="00A604E3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，则</w:t>
            </w:r>
            <w:r w:rsidRPr="00A604E3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以</w:t>
            </w:r>
            <w:r w:rsidRPr="00A604E3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弹框提示：</w:t>
            </w:r>
            <w:r w:rsidRPr="00A604E3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导入失败</w:t>
            </w:r>
            <w:r w:rsidRPr="00A604E3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，导入记录超过上限。</w:t>
            </w:r>
          </w:p>
          <w:p w:rsidR="00A604E3" w:rsidRPr="00A604E3" w:rsidRDefault="00A604E3" w:rsidP="00A604E3">
            <w:pPr>
              <w:pStyle w:val="ab"/>
              <w:widowControl w:val="0"/>
              <w:numPr>
                <w:ilvl w:val="0"/>
                <w:numId w:val="24"/>
              </w:numPr>
              <w:spacing w:before="0" w:after="0"/>
              <w:ind w:firstLineChars="0"/>
              <w:jc w:val="both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A604E3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如果</w:t>
            </w:r>
            <w:r w:rsidRPr="00A604E3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部分数据重复，则以弹框提示：导入失败，</w:t>
            </w:r>
            <w:r w:rsidRPr="00A604E3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部分</w:t>
            </w:r>
            <w:r w:rsidR="006D3729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门店</w:t>
            </w:r>
            <w:r w:rsidRPr="00A604E3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在系统中已存在。</w:t>
            </w:r>
          </w:p>
          <w:p w:rsidR="00A604E3" w:rsidRPr="00A604E3" w:rsidRDefault="00A604E3" w:rsidP="00A604E3">
            <w:pPr>
              <w:pStyle w:val="ab"/>
              <w:ind w:left="360" w:firstLineChars="0" w:firstLine="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A604E3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点击下载明细</w:t>
            </w:r>
            <w:r w:rsidRPr="00A604E3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。</w:t>
            </w:r>
          </w:p>
          <w:p w:rsidR="00A604E3" w:rsidRPr="00A604E3" w:rsidRDefault="00A604E3" w:rsidP="00A604E3">
            <w:pPr>
              <w:pStyle w:val="ab"/>
              <w:ind w:left="360" w:firstLineChars="0" w:firstLine="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A604E3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点击“下载</w:t>
            </w:r>
            <w:r w:rsidRPr="00A604E3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明细”</w:t>
            </w:r>
            <w:r w:rsidRPr="00A604E3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可</w:t>
            </w:r>
            <w:r w:rsidRPr="00A604E3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下载</w:t>
            </w:r>
            <w:r w:rsidRPr="00A604E3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Excel</w:t>
            </w:r>
            <w:r w:rsidRPr="00A604E3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格式的导入明细</w:t>
            </w:r>
            <w:r w:rsidRPr="00A604E3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 w:rsidRPr="00A604E3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内容如下：</w:t>
            </w:r>
          </w:p>
          <w:tbl>
            <w:tblPr>
              <w:tblW w:w="7566" w:type="dxa"/>
              <w:tblLayout w:type="fixed"/>
              <w:tblLook w:val="04A0" w:firstRow="1" w:lastRow="0" w:firstColumn="1" w:lastColumn="0" w:noHBand="0" w:noVBand="1"/>
            </w:tblPr>
            <w:tblGrid>
              <w:gridCol w:w="986"/>
              <w:gridCol w:w="1174"/>
              <w:gridCol w:w="1386"/>
              <w:gridCol w:w="1307"/>
              <w:gridCol w:w="2713"/>
            </w:tblGrid>
            <w:tr w:rsidR="006E0F2F" w:rsidRPr="00A604E3" w:rsidTr="00A561F5">
              <w:trPr>
                <w:trHeight w:val="223"/>
              </w:trPr>
              <w:tc>
                <w:tcPr>
                  <w:tcW w:w="98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D9D9D9"/>
                  <w:noWrap/>
                  <w:vAlign w:val="bottom"/>
                  <w:hideMark/>
                </w:tcPr>
                <w:p w:rsidR="006E0F2F" w:rsidRPr="00A604E3" w:rsidRDefault="006E0F2F" w:rsidP="00A604E3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1"/>
                      <w:szCs w:val="21"/>
                    </w:rPr>
                  </w:pPr>
                  <w:r w:rsidRPr="00A604E3">
                    <w:rPr>
                      <w:rFonts w:ascii="宋体" w:eastAsia="宋体" w:hAnsi="宋体" w:cs="宋体" w:hint="eastAsia"/>
                      <w:color w:val="000000"/>
                      <w:sz w:val="21"/>
                      <w:szCs w:val="21"/>
                    </w:rPr>
                    <w:t>行号</w:t>
                  </w:r>
                </w:p>
              </w:tc>
              <w:tc>
                <w:tcPr>
                  <w:tcW w:w="11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D9D9D9"/>
                  <w:noWrap/>
                  <w:vAlign w:val="bottom"/>
                  <w:hideMark/>
                </w:tcPr>
                <w:p w:rsidR="006E0F2F" w:rsidRPr="00A604E3" w:rsidRDefault="006E0F2F" w:rsidP="00A604E3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1"/>
                      <w:szCs w:val="21"/>
                      <w:lang w:eastAsia="zh-CN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sz w:val="21"/>
                      <w:szCs w:val="21"/>
                      <w:lang w:eastAsia="zh-CN"/>
                    </w:rPr>
                    <w:t>店员姓名</w:t>
                  </w:r>
                </w:p>
              </w:tc>
              <w:tc>
                <w:tcPr>
                  <w:tcW w:w="138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D9D9D9"/>
                </w:tcPr>
                <w:p w:rsidR="006E0F2F" w:rsidRPr="00A604E3" w:rsidRDefault="006E0F2F" w:rsidP="00A604E3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1"/>
                      <w:szCs w:val="21"/>
                      <w:lang w:eastAsia="zh-CN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sz w:val="21"/>
                      <w:szCs w:val="21"/>
                      <w:lang w:eastAsia="zh-CN"/>
                    </w:rPr>
                    <w:t>手机号</w:t>
                  </w:r>
                </w:p>
              </w:tc>
              <w:tc>
                <w:tcPr>
                  <w:tcW w:w="130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D9D9D9"/>
                  <w:noWrap/>
                  <w:vAlign w:val="bottom"/>
                  <w:hideMark/>
                </w:tcPr>
                <w:p w:rsidR="006E0F2F" w:rsidRPr="00A604E3" w:rsidRDefault="006E0F2F" w:rsidP="00A604E3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1"/>
                      <w:szCs w:val="21"/>
                    </w:rPr>
                  </w:pPr>
                  <w:r w:rsidRPr="00A604E3">
                    <w:rPr>
                      <w:rFonts w:ascii="宋体" w:eastAsia="宋体" w:hAnsi="宋体" w:cs="宋体" w:hint="eastAsia"/>
                      <w:color w:val="000000"/>
                      <w:sz w:val="21"/>
                      <w:szCs w:val="21"/>
                    </w:rPr>
                    <w:t>导入结果</w:t>
                  </w:r>
                </w:p>
              </w:tc>
              <w:tc>
                <w:tcPr>
                  <w:tcW w:w="27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D9D9D9"/>
                  <w:noWrap/>
                  <w:vAlign w:val="bottom"/>
                  <w:hideMark/>
                </w:tcPr>
                <w:p w:rsidR="006E0F2F" w:rsidRPr="00A604E3" w:rsidRDefault="006E0F2F" w:rsidP="00A604E3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1"/>
                      <w:szCs w:val="21"/>
                    </w:rPr>
                  </w:pPr>
                  <w:r w:rsidRPr="00A604E3">
                    <w:rPr>
                      <w:rFonts w:ascii="宋体" w:eastAsia="宋体" w:hAnsi="宋体" w:cs="宋体" w:hint="eastAsia"/>
                      <w:color w:val="000000"/>
                      <w:sz w:val="21"/>
                      <w:szCs w:val="21"/>
                    </w:rPr>
                    <w:t>错误描述</w:t>
                  </w:r>
                </w:p>
              </w:tc>
            </w:tr>
            <w:tr w:rsidR="006E0F2F" w:rsidRPr="00A604E3" w:rsidTr="00A561F5">
              <w:trPr>
                <w:trHeight w:val="223"/>
              </w:trPr>
              <w:tc>
                <w:tcPr>
                  <w:tcW w:w="98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E0F2F" w:rsidRPr="00A604E3" w:rsidRDefault="006E0F2F" w:rsidP="00A604E3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1"/>
                      <w:szCs w:val="21"/>
                    </w:rPr>
                  </w:pPr>
                  <w:r w:rsidRPr="00A604E3">
                    <w:rPr>
                      <w:rFonts w:ascii="宋体" w:eastAsia="宋体" w:hAnsi="宋体" w:cs="宋体" w:hint="eastAsia"/>
                      <w:color w:val="000000"/>
                      <w:sz w:val="21"/>
                      <w:szCs w:val="21"/>
                    </w:rPr>
                    <w:t>2</w:t>
                  </w:r>
                </w:p>
              </w:tc>
              <w:tc>
                <w:tcPr>
                  <w:tcW w:w="11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E0F2F" w:rsidRPr="00A604E3" w:rsidRDefault="006E0F2F" w:rsidP="006E0F2F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1"/>
                      <w:szCs w:val="21"/>
                      <w:lang w:eastAsia="zh-CN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sz w:val="21"/>
                      <w:szCs w:val="21"/>
                      <w:lang w:eastAsia="zh-CN"/>
                    </w:rPr>
                    <w:t>刘德华</w:t>
                  </w:r>
                </w:p>
              </w:tc>
              <w:tc>
                <w:tcPr>
                  <w:tcW w:w="138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6E0F2F" w:rsidRPr="00A604E3" w:rsidRDefault="006E0F2F" w:rsidP="00A604E3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1"/>
                      <w:szCs w:val="21"/>
                      <w:lang w:eastAsia="zh-CN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sz w:val="21"/>
                      <w:szCs w:val="21"/>
                      <w:lang w:eastAsia="zh-CN"/>
                    </w:rPr>
                    <w:t>13800000000</w:t>
                  </w:r>
                </w:p>
              </w:tc>
              <w:tc>
                <w:tcPr>
                  <w:tcW w:w="130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E0F2F" w:rsidRPr="00A604E3" w:rsidRDefault="006E0F2F" w:rsidP="00A604E3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1"/>
                      <w:szCs w:val="21"/>
                    </w:rPr>
                  </w:pPr>
                  <w:r w:rsidRPr="00A604E3">
                    <w:rPr>
                      <w:rFonts w:ascii="宋体" w:eastAsia="宋体" w:hAnsi="宋体" w:cs="宋体" w:hint="eastAsia"/>
                      <w:color w:val="000000"/>
                      <w:sz w:val="21"/>
                      <w:szCs w:val="21"/>
                    </w:rPr>
                    <w:t>错误</w:t>
                  </w:r>
                </w:p>
              </w:tc>
              <w:tc>
                <w:tcPr>
                  <w:tcW w:w="27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6E0F2F" w:rsidRPr="00A604E3" w:rsidRDefault="006E0F2F" w:rsidP="00A604E3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1"/>
                      <w:szCs w:val="21"/>
                      <w:lang w:eastAsia="zh-CN"/>
                    </w:rPr>
                  </w:pPr>
                  <w:r w:rsidRPr="00A604E3">
                    <w:rPr>
                      <w:rFonts w:ascii="宋体" w:eastAsia="宋体" w:hAnsi="宋体" w:cs="宋体" w:hint="eastAsia"/>
                      <w:color w:val="000000"/>
                      <w:sz w:val="21"/>
                      <w:szCs w:val="21"/>
                      <w:lang w:eastAsia="zh-CN"/>
                    </w:rPr>
                    <w:t>该</w:t>
                  </w:r>
                  <w:r>
                    <w:rPr>
                      <w:rFonts w:ascii="宋体" w:eastAsia="宋体" w:hAnsi="宋体" w:cs="宋体" w:hint="eastAsia"/>
                      <w:color w:val="000000"/>
                      <w:sz w:val="21"/>
                      <w:szCs w:val="21"/>
                      <w:lang w:eastAsia="zh-CN"/>
                    </w:rPr>
                    <w:t>门店</w:t>
                  </w:r>
                  <w:r w:rsidRPr="00A604E3">
                    <w:rPr>
                      <w:rFonts w:ascii="宋体" w:eastAsia="宋体" w:hAnsi="宋体" w:cs="宋体" w:hint="eastAsia"/>
                      <w:color w:val="000000"/>
                      <w:sz w:val="21"/>
                      <w:szCs w:val="21"/>
                      <w:lang w:eastAsia="zh-CN"/>
                    </w:rPr>
                    <w:t>在系统中已存在</w:t>
                  </w:r>
                </w:p>
              </w:tc>
            </w:tr>
          </w:tbl>
          <w:p w:rsidR="00A604E3" w:rsidRPr="00A604E3" w:rsidRDefault="00A604E3" w:rsidP="00A604E3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</w:p>
          <w:p w:rsidR="00A604E3" w:rsidRPr="00A604E3" w:rsidRDefault="00A604E3" w:rsidP="00A604E3">
            <w:pPr>
              <w:pStyle w:val="ab"/>
              <w:widowControl w:val="0"/>
              <w:numPr>
                <w:ilvl w:val="0"/>
                <w:numId w:val="24"/>
              </w:numPr>
              <w:spacing w:before="0" w:after="0"/>
              <w:ind w:firstLineChars="0"/>
              <w:jc w:val="both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A604E3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如果</w:t>
            </w:r>
            <w:r w:rsidRPr="00A604E3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正确，则</w:t>
            </w:r>
            <w:r w:rsidRPr="00A604E3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以</w:t>
            </w:r>
            <w:r w:rsidRPr="00A604E3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弹框形式提示：</w:t>
            </w:r>
            <w:r w:rsidRPr="00A604E3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批量导入需花费较长时间，请耐心等待...</w:t>
            </w:r>
          </w:p>
          <w:p w:rsidR="00A604E3" w:rsidRPr="00A604E3" w:rsidRDefault="00A604E3" w:rsidP="00A604E3">
            <w:pPr>
              <w:rPr>
                <w:rFonts w:ascii="微软雅黑" w:eastAsia="微软雅黑" w:hAnsi="微软雅黑"/>
                <w:sz w:val="21"/>
                <w:szCs w:val="21"/>
              </w:rPr>
            </w:pPr>
            <w:r w:rsidRPr="00A604E3">
              <w:rPr>
                <w:rFonts w:ascii="微软雅黑" w:eastAsia="微软雅黑" w:hAnsi="微软雅黑"/>
                <w:noProof/>
                <w:sz w:val="21"/>
                <w:szCs w:val="21"/>
                <w:lang w:eastAsia="zh-CN"/>
              </w:rPr>
              <w:drawing>
                <wp:inline distT="0" distB="0" distL="0" distR="0" wp14:anchorId="783B63E2" wp14:editId="1973CE7D">
                  <wp:extent cx="3790950" cy="1504950"/>
                  <wp:effectExtent l="0" t="0" r="0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950" cy="150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F05F3" w:rsidRPr="00D46052" w:rsidRDefault="00A604E3" w:rsidP="00EB135C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A604E3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导入</w:t>
            </w:r>
            <w:r w:rsidRPr="00A604E3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完成后，</w:t>
            </w:r>
            <w:r w:rsidR="00EB135C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显示导入</w:t>
            </w:r>
            <w:r w:rsidR="00EB135C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成功的</w:t>
            </w:r>
            <w:r w:rsidRPr="00A604E3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弹框，</w:t>
            </w:r>
            <w:r w:rsidR="00EB135C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 w:rsidR="00EB135C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确定后关闭弹框</w:t>
            </w:r>
            <w:r w:rsidR="00EB135C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并</w:t>
            </w:r>
            <w:r w:rsidRPr="00A604E3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返回店员管理页面。</w:t>
            </w:r>
          </w:p>
        </w:tc>
      </w:tr>
      <w:tr w:rsidR="00787DE2" w:rsidRPr="00D46052" w:rsidTr="006E0F2F">
        <w:trPr>
          <w:trHeight w:val="602"/>
        </w:trPr>
        <w:tc>
          <w:tcPr>
            <w:tcW w:w="1559" w:type="dxa"/>
          </w:tcPr>
          <w:p w:rsidR="00787DE2" w:rsidRPr="00D46052" w:rsidRDefault="00787DE2" w:rsidP="003E6CF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lastRenderedPageBreak/>
              <w:t>其余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控件</w:t>
            </w:r>
          </w:p>
        </w:tc>
        <w:tc>
          <w:tcPr>
            <w:tcW w:w="8586" w:type="dxa"/>
          </w:tcPr>
          <w:p w:rsidR="00787DE2" w:rsidRPr="00D46052" w:rsidRDefault="00787DE2" w:rsidP="003E6CF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弹框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右上角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关闭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按钮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不保存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数据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直接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关闭弹框。</w:t>
            </w:r>
          </w:p>
        </w:tc>
      </w:tr>
    </w:tbl>
    <w:p w:rsidR="00301E5A" w:rsidRPr="00D46052" w:rsidRDefault="00301E5A" w:rsidP="00E767B2">
      <w:pPr>
        <w:rPr>
          <w:rFonts w:ascii="微软雅黑" w:eastAsia="微软雅黑" w:hAnsi="微软雅黑"/>
          <w:lang w:eastAsia="zh-CN"/>
        </w:rPr>
      </w:pPr>
    </w:p>
    <w:p w:rsidR="000B41E1" w:rsidRPr="00D46052" w:rsidRDefault="000B41E1" w:rsidP="00850CB8">
      <w:pPr>
        <w:pStyle w:val="3"/>
        <w:numPr>
          <w:ilvl w:val="1"/>
          <w:numId w:val="34"/>
        </w:numPr>
        <w:ind w:hanging="431"/>
        <w:rPr>
          <w:rFonts w:ascii="微软雅黑" w:eastAsia="微软雅黑" w:hAnsi="微软雅黑"/>
          <w:lang w:eastAsia="zh-CN"/>
        </w:rPr>
      </w:pPr>
      <w:bookmarkStart w:id="26" w:name="_编辑店员"/>
      <w:bookmarkStart w:id="27" w:name="_Toc436230916"/>
      <w:bookmarkEnd w:id="26"/>
      <w:r w:rsidRPr="00D46052">
        <w:rPr>
          <w:rFonts w:ascii="微软雅黑" w:eastAsia="微软雅黑" w:hAnsi="微软雅黑" w:hint="eastAsia"/>
          <w:lang w:eastAsia="zh-CN"/>
        </w:rPr>
        <w:t>编辑</w:t>
      </w:r>
      <w:r w:rsidRPr="00D46052">
        <w:rPr>
          <w:rFonts w:ascii="微软雅黑" w:eastAsia="微软雅黑" w:hAnsi="微软雅黑"/>
          <w:lang w:eastAsia="zh-CN"/>
        </w:rPr>
        <w:t>店员</w:t>
      </w:r>
      <w:bookmarkEnd w:id="27"/>
    </w:p>
    <w:p w:rsidR="00E767B2" w:rsidRPr="00D46052" w:rsidRDefault="00E767B2" w:rsidP="00E767B2">
      <w:pPr>
        <w:pStyle w:val="ab"/>
        <w:ind w:left="840" w:firstLineChars="0" w:firstLine="0"/>
        <w:rPr>
          <w:rFonts w:ascii="微软雅黑" w:eastAsia="微软雅黑" w:hAnsi="微软雅黑"/>
          <w:sz w:val="21"/>
          <w:szCs w:val="21"/>
          <w:lang w:eastAsia="zh-CN"/>
        </w:rPr>
      </w:pP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点击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店员列表</w:t>
      </w: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右侧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的“</w:t>
      </w: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编辑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”</w:t>
      </w: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按钮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，以弹框形式显示</w:t>
      </w: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编辑店员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，显示如下：</w:t>
      </w:r>
    </w:p>
    <w:p w:rsidR="00301E5A" w:rsidRPr="00D46052" w:rsidRDefault="002D64D0" w:rsidP="00E767B2">
      <w:pPr>
        <w:ind w:leftChars="500" w:left="900"/>
        <w:rPr>
          <w:rFonts w:ascii="微软雅黑" w:eastAsia="微软雅黑" w:hAnsi="微软雅黑"/>
          <w:lang w:eastAsia="zh-CN"/>
        </w:rPr>
      </w:pPr>
      <w:r>
        <w:rPr>
          <w:noProof/>
          <w:lang w:eastAsia="zh-CN"/>
        </w:rPr>
        <w:drawing>
          <wp:inline distT="0" distB="0" distL="0" distR="0" wp14:anchorId="4283C966" wp14:editId="6FA495F7">
            <wp:extent cx="5741035" cy="2499058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0060" cy="250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8867" w:type="dxa"/>
        <w:tblInd w:w="1101" w:type="dxa"/>
        <w:tblLook w:val="04A0" w:firstRow="1" w:lastRow="0" w:firstColumn="1" w:lastColumn="0" w:noHBand="0" w:noVBand="1"/>
      </w:tblPr>
      <w:tblGrid>
        <w:gridCol w:w="1589"/>
        <w:gridCol w:w="7278"/>
      </w:tblGrid>
      <w:tr w:rsidR="00E767B2" w:rsidRPr="00D46052" w:rsidTr="003E6CF6">
        <w:tc>
          <w:tcPr>
            <w:tcW w:w="1589" w:type="dxa"/>
            <w:shd w:val="clear" w:color="auto" w:fill="EAEAEA"/>
          </w:tcPr>
          <w:p w:rsidR="00E767B2" w:rsidRPr="00D46052" w:rsidRDefault="00E767B2" w:rsidP="003E6CF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lastRenderedPageBreak/>
              <w:t>元素</w:t>
            </w:r>
          </w:p>
        </w:tc>
        <w:tc>
          <w:tcPr>
            <w:tcW w:w="7278" w:type="dxa"/>
            <w:shd w:val="clear" w:color="auto" w:fill="EAEAEA"/>
          </w:tcPr>
          <w:p w:rsidR="00E767B2" w:rsidRPr="00D46052" w:rsidRDefault="00E767B2" w:rsidP="003E6CF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交互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说明</w:t>
            </w:r>
          </w:p>
        </w:tc>
      </w:tr>
      <w:tr w:rsidR="00E767B2" w:rsidRPr="00D46052" w:rsidTr="003E6CF6">
        <w:tc>
          <w:tcPr>
            <w:tcW w:w="1589" w:type="dxa"/>
          </w:tcPr>
          <w:p w:rsidR="00E767B2" w:rsidRPr="00D46052" w:rsidRDefault="00E767B2" w:rsidP="003E6CF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弹框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标题</w:t>
            </w:r>
          </w:p>
        </w:tc>
        <w:tc>
          <w:tcPr>
            <w:tcW w:w="7278" w:type="dxa"/>
          </w:tcPr>
          <w:p w:rsidR="00E767B2" w:rsidRPr="00D46052" w:rsidRDefault="00E767B2" w:rsidP="003E6CF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为“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编辑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店员”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</w:tc>
      </w:tr>
      <w:tr w:rsidR="00E767B2" w:rsidRPr="00D46052" w:rsidTr="003E6CF6">
        <w:tc>
          <w:tcPr>
            <w:tcW w:w="1589" w:type="dxa"/>
          </w:tcPr>
          <w:p w:rsidR="00E767B2" w:rsidRPr="00D46052" w:rsidRDefault="00E767B2" w:rsidP="003E6CF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字段</w:t>
            </w:r>
          </w:p>
        </w:tc>
        <w:tc>
          <w:tcPr>
            <w:tcW w:w="7278" w:type="dxa"/>
          </w:tcPr>
          <w:p w:rsidR="00E767B2" w:rsidRPr="00D46052" w:rsidRDefault="00E767B2" w:rsidP="003E6CF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所有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字段均为必填字段</w:t>
            </w:r>
          </w:p>
          <w:p w:rsidR="00E767B2" w:rsidRPr="00D46052" w:rsidRDefault="00E767B2" w:rsidP="003E6CF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包括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字段：店员姓名、手机号、所属门店、</w:t>
            </w:r>
            <w:r w:rsidR="002D64D0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角色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、状态。</w:t>
            </w:r>
          </w:p>
          <w:p w:rsidR="00E767B2" w:rsidRPr="00D46052" w:rsidRDefault="00E767B2" w:rsidP="003E6CF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其中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手机号输入框需控制仅能输入数字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且在手机号输入框下方提示：修改手机号会重置店员状态为未激活。</w:t>
            </w:r>
          </w:p>
          <w:p w:rsidR="00E767B2" w:rsidRPr="00D46052" w:rsidRDefault="00E767B2" w:rsidP="003E6CF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所属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门店下拉框中的内容读取门店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列表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数据。</w:t>
            </w:r>
          </w:p>
          <w:p w:rsidR="00E767B2" w:rsidRPr="00D46052" w:rsidRDefault="00002CEA" w:rsidP="003E6CF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角色</w:t>
            </w:r>
            <w:r w:rsidR="00E767B2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下拉框</w:t>
            </w:r>
            <w:r w:rsidR="00E767B2"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中的内容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读取</w:t>
            </w:r>
            <w:r w:rsidR="00042613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【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角色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管理</w:t>
            </w:r>
            <w:r w:rsidR="00042613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】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中的角色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字段</w:t>
            </w:r>
            <w:r w:rsidR="00E767B2"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。</w:t>
            </w:r>
          </w:p>
          <w:p w:rsidR="00E767B2" w:rsidRPr="00D46052" w:rsidRDefault="00E767B2" w:rsidP="003E6CF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如果店员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状态为“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未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激活”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则只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且默认选中该状态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。如果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已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激活”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则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已激活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和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已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停用”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状态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，且可随意切换状态。</w:t>
            </w:r>
          </w:p>
        </w:tc>
      </w:tr>
      <w:tr w:rsidR="00E767B2" w:rsidRPr="00D46052" w:rsidTr="003E6CF6">
        <w:tc>
          <w:tcPr>
            <w:tcW w:w="1589" w:type="dxa"/>
          </w:tcPr>
          <w:p w:rsidR="00E767B2" w:rsidRPr="00D46052" w:rsidRDefault="00E767B2" w:rsidP="003E6CF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其余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控件</w:t>
            </w:r>
          </w:p>
        </w:tc>
        <w:tc>
          <w:tcPr>
            <w:tcW w:w="7278" w:type="dxa"/>
          </w:tcPr>
          <w:p w:rsidR="00E767B2" w:rsidRPr="00D46052" w:rsidRDefault="00E767B2" w:rsidP="003E6CF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弹框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右上角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关闭按钮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和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取消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按钮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不保存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数据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直接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关闭弹框。</w:t>
            </w:r>
          </w:p>
          <w:p w:rsidR="00E9712B" w:rsidRPr="00CA43EB" w:rsidRDefault="00E9712B" w:rsidP="00E9712B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CA43EB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 w:rsidRPr="00CA43EB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确定按钮，检查所有字段的输入情况，如有错误</w:t>
            </w:r>
            <w:r w:rsidRPr="00CA43EB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则在</w:t>
            </w:r>
            <w:r w:rsidRPr="00CA43EB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输入框下方</w:t>
            </w:r>
            <w:r w:rsidRPr="00CA43EB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</w:t>
            </w:r>
            <w:r w:rsidRPr="00CA43EB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错误提示语。</w:t>
            </w:r>
          </w:p>
          <w:p w:rsidR="00E9712B" w:rsidRPr="00CA43EB" w:rsidRDefault="00E9712B" w:rsidP="00E9712B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CA43EB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如果数据</w:t>
            </w:r>
            <w:r w:rsidRPr="00CA43EB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为空，则提示：</w:t>
            </w:r>
            <w:r w:rsidRPr="00CA43EB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必填选项。</w:t>
            </w:r>
          </w:p>
          <w:p w:rsidR="00E9712B" w:rsidRPr="00CA43EB" w:rsidRDefault="00E9712B" w:rsidP="00E9712B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CA43EB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如果</w:t>
            </w:r>
            <w:r w:rsidRPr="00CA43EB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数据错误，</w:t>
            </w:r>
            <w:r w:rsidRPr="00CA43EB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则</w:t>
            </w:r>
            <w:r w:rsidRPr="00CA43EB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根据</w:t>
            </w:r>
            <w:r w:rsidRPr="00CA43EB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相应</w:t>
            </w:r>
            <w:r w:rsidRPr="00CA43EB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的错误进行提示，例如：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手机号中</w:t>
            </w:r>
            <w:r w:rsidRPr="00CA43EB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包含了中文，则提示</w:t>
            </w:r>
            <w:r w:rsidRPr="00CA43EB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仅能输入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数字</w:t>
            </w:r>
            <w:r w:rsidRPr="00CA43EB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 w:rsidRPr="00CA43EB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  <w:p w:rsidR="00E767B2" w:rsidRPr="00D46052" w:rsidRDefault="00E9712B" w:rsidP="00E9712B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CA43EB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如果</w:t>
            </w:r>
            <w:r w:rsidRPr="00CA43EB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没有</w:t>
            </w:r>
            <w:r w:rsidRPr="00CA43EB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错误，则保持数据并关闭弹框。</w:t>
            </w:r>
          </w:p>
        </w:tc>
      </w:tr>
    </w:tbl>
    <w:p w:rsidR="00E767B2" w:rsidRPr="00D46052" w:rsidRDefault="00E767B2" w:rsidP="00E767B2">
      <w:pPr>
        <w:ind w:leftChars="500" w:left="900"/>
        <w:rPr>
          <w:rFonts w:ascii="微软雅黑" w:eastAsia="微软雅黑" w:hAnsi="微软雅黑"/>
          <w:lang w:eastAsia="zh-CN"/>
        </w:rPr>
      </w:pPr>
    </w:p>
    <w:p w:rsidR="000B41E1" w:rsidRPr="00D46052" w:rsidRDefault="000B41E1" w:rsidP="00850CB8">
      <w:pPr>
        <w:pStyle w:val="3"/>
        <w:numPr>
          <w:ilvl w:val="1"/>
          <w:numId w:val="34"/>
        </w:numPr>
        <w:ind w:hanging="431"/>
        <w:rPr>
          <w:rFonts w:ascii="微软雅黑" w:eastAsia="微软雅黑" w:hAnsi="微软雅黑"/>
          <w:lang w:eastAsia="zh-CN"/>
        </w:rPr>
      </w:pPr>
      <w:bookmarkStart w:id="28" w:name="_修改密码"/>
      <w:bookmarkStart w:id="29" w:name="_Toc436230917"/>
      <w:bookmarkEnd w:id="28"/>
      <w:r w:rsidRPr="00D46052">
        <w:rPr>
          <w:rFonts w:ascii="微软雅黑" w:eastAsia="微软雅黑" w:hAnsi="微软雅黑" w:hint="eastAsia"/>
          <w:lang w:eastAsia="zh-CN"/>
        </w:rPr>
        <w:t>修改</w:t>
      </w:r>
      <w:r w:rsidRPr="00D46052">
        <w:rPr>
          <w:rFonts w:ascii="微软雅黑" w:eastAsia="微软雅黑" w:hAnsi="微软雅黑"/>
          <w:lang w:eastAsia="zh-CN"/>
        </w:rPr>
        <w:t>密码</w:t>
      </w:r>
      <w:bookmarkEnd w:id="29"/>
    </w:p>
    <w:p w:rsidR="00B168BC" w:rsidRPr="00D46052" w:rsidRDefault="00B168BC" w:rsidP="00B168BC">
      <w:pPr>
        <w:pStyle w:val="ab"/>
        <w:ind w:left="840" w:firstLineChars="0" w:firstLine="0"/>
        <w:rPr>
          <w:rFonts w:ascii="微软雅黑" w:eastAsia="微软雅黑" w:hAnsi="微软雅黑"/>
          <w:sz w:val="21"/>
          <w:szCs w:val="21"/>
          <w:lang w:eastAsia="zh-CN"/>
        </w:rPr>
      </w:pP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点击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店员列表</w:t>
      </w: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右侧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的“</w:t>
      </w: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修改密码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”</w:t>
      </w: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按钮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，以弹框形式显示</w:t>
      </w: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修改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密码，显示如下：</w:t>
      </w:r>
    </w:p>
    <w:p w:rsidR="00301E5A" w:rsidRPr="00D46052" w:rsidRDefault="00B168BC" w:rsidP="00B168BC">
      <w:pPr>
        <w:ind w:leftChars="400" w:left="720"/>
        <w:rPr>
          <w:rFonts w:ascii="微软雅黑" w:eastAsia="微软雅黑" w:hAnsi="微软雅黑"/>
          <w:lang w:eastAsia="zh-CN"/>
        </w:rPr>
      </w:pPr>
      <w:r w:rsidRPr="00D46052">
        <w:rPr>
          <w:rFonts w:ascii="微软雅黑" w:eastAsia="微软雅黑" w:hAnsi="微软雅黑"/>
          <w:noProof/>
          <w:lang w:eastAsia="zh-CN"/>
        </w:rPr>
        <w:lastRenderedPageBreak/>
        <w:drawing>
          <wp:inline distT="0" distB="0" distL="0" distR="0" wp14:anchorId="638BBC94" wp14:editId="1F7B38F9">
            <wp:extent cx="3810000" cy="24669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8867" w:type="dxa"/>
        <w:tblInd w:w="1101" w:type="dxa"/>
        <w:tblLook w:val="04A0" w:firstRow="1" w:lastRow="0" w:firstColumn="1" w:lastColumn="0" w:noHBand="0" w:noVBand="1"/>
      </w:tblPr>
      <w:tblGrid>
        <w:gridCol w:w="1589"/>
        <w:gridCol w:w="7278"/>
      </w:tblGrid>
      <w:tr w:rsidR="00B168BC" w:rsidRPr="00D46052" w:rsidTr="003E6CF6">
        <w:tc>
          <w:tcPr>
            <w:tcW w:w="1589" w:type="dxa"/>
            <w:shd w:val="clear" w:color="auto" w:fill="EAEAEA"/>
          </w:tcPr>
          <w:p w:rsidR="00B168BC" w:rsidRPr="00D46052" w:rsidRDefault="00B168BC" w:rsidP="003E6CF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元素</w:t>
            </w:r>
          </w:p>
        </w:tc>
        <w:tc>
          <w:tcPr>
            <w:tcW w:w="7278" w:type="dxa"/>
            <w:shd w:val="clear" w:color="auto" w:fill="EAEAEA"/>
          </w:tcPr>
          <w:p w:rsidR="00B168BC" w:rsidRPr="00D46052" w:rsidRDefault="00B168BC" w:rsidP="003E6CF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交互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说明</w:t>
            </w:r>
          </w:p>
        </w:tc>
      </w:tr>
      <w:tr w:rsidR="00B168BC" w:rsidRPr="00D46052" w:rsidTr="003E6CF6">
        <w:tc>
          <w:tcPr>
            <w:tcW w:w="1589" w:type="dxa"/>
          </w:tcPr>
          <w:p w:rsidR="00B168BC" w:rsidRPr="00D46052" w:rsidRDefault="00B168BC" w:rsidP="003E6CF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弹框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标题</w:t>
            </w:r>
          </w:p>
        </w:tc>
        <w:tc>
          <w:tcPr>
            <w:tcW w:w="7278" w:type="dxa"/>
          </w:tcPr>
          <w:p w:rsidR="00B168BC" w:rsidRPr="00D46052" w:rsidRDefault="00B168BC" w:rsidP="003E6CF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为“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修改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密码”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</w:tc>
      </w:tr>
      <w:tr w:rsidR="00B168BC" w:rsidRPr="00D46052" w:rsidTr="003E6CF6">
        <w:tc>
          <w:tcPr>
            <w:tcW w:w="1589" w:type="dxa"/>
          </w:tcPr>
          <w:p w:rsidR="00B168BC" w:rsidRPr="00D46052" w:rsidRDefault="00B168BC" w:rsidP="003E6CF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字段</w:t>
            </w:r>
          </w:p>
        </w:tc>
        <w:tc>
          <w:tcPr>
            <w:tcW w:w="7278" w:type="dxa"/>
          </w:tcPr>
          <w:p w:rsidR="00B168BC" w:rsidRPr="00D46052" w:rsidRDefault="00B168BC" w:rsidP="003E6CF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所有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字段均为必填字段</w:t>
            </w:r>
          </w:p>
          <w:p w:rsidR="00B168BC" w:rsidRPr="00D46052" w:rsidRDefault="00B168BC" w:rsidP="003E6CF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包括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字段：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新密码和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确认密码。</w:t>
            </w:r>
          </w:p>
        </w:tc>
      </w:tr>
      <w:tr w:rsidR="00B168BC" w:rsidRPr="00D46052" w:rsidTr="003E6CF6">
        <w:tc>
          <w:tcPr>
            <w:tcW w:w="1589" w:type="dxa"/>
          </w:tcPr>
          <w:p w:rsidR="00B168BC" w:rsidRPr="00D46052" w:rsidRDefault="00B168BC" w:rsidP="003E6CF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其余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控件</w:t>
            </w:r>
          </w:p>
        </w:tc>
        <w:tc>
          <w:tcPr>
            <w:tcW w:w="7278" w:type="dxa"/>
          </w:tcPr>
          <w:p w:rsidR="00B168BC" w:rsidRPr="00D46052" w:rsidRDefault="00B168BC" w:rsidP="003E6CF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弹框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右上角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关闭按钮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和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取消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按钮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不保存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数据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直接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关闭弹框。</w:t>
            </w:r>
          </w:p>
          <w:p w:rsidR="00B168BC" w:rsidRPr="00D46052" w:rsidRDefault="00B168BC" w:rsidP="00B168BC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确定按钮，检查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新密码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与确认密码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是否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一样，如有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不一样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则提弹框提示：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新密码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与确认密码需保持一致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如果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没有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错误，则保持数据并关闭弹框。</w:t>
            </w:r>
          </w:p>
        </w:tc>
      </w:tr>
    </w:tbl>
    <w:p w:rsidR="00B168BC" w:rsidRPr="00D46052" w:rsidRDefault="00B168BC" w:rsidP="00B168BC">
      <w:pPr>
        <w:ind w:leftChars="400" w:left="720"/>
        <w:rPr>
          <w:rFonts w:ascii="微软雅黑" w:eastAsia="微软雅黑" w:hAnsi="微软雅黑"/>
          <w:lang w:eastAsia="zh-CN"/>
        </w:rPr>
      </w:pPr>
    </w:p>
    <w:p w:rsidR="000B41E1" w:rsidRPr="00D46052" w:rsidRDefault="000B41E1" w:rsidP="00850CB8">
      <w:pPr>
        <w:pStyle w:val="3"/>
        <w:numPr>
          <w:ilvl w:val="1"/>
          <w:numId w:val="34"/>
        </w:numPr>
        <w:ind w:hanging="431"/>
        <w:rPr>
          <w:rFonts w:ascii="微软雅黑" w:eastAsia="微软雅黑" w:hAnsi="微软雅黑"/>
          <w:lang w:eastAsia="zh-CN"/>
        </w:rPr>
      </w:pPr>
      <w:bookmarkStart w:id="30" w:name="_停用店员账号"/>
      <w:bookmarkStart w:id="31" w:name="_Toc436230918"/>
      <w:bookmarkEnd w:id="30"/>
      <w:r w:rsidRPr="00D46052">
        <w:rPr>
          <w:rFonts w:ascii="微软雅黑" w:eastAsia="微软雅黑" w:hAnsi="微软雅黑" w:hint="eastAsia"/>
          <w:lang w:eastAsia="zh-CN"/>
        </w:rPr>
        <w:t>停用</w:t>
      </w:r>
      <w:r w:rsidRPr="00D46052">
        <w:rPr>
          <w:rFonts w:ascii="微软雅黑" w:eastAsia="微软雅黑" w:hAnsi="微软雅黑"/>
          <w:lang w:eastAsia="zh-CN"/>
        </w:rPr>
        <w:t>店员</w:t>
      </w:r>
      <w:r w:rsidRPr="00D46052">
        <w:rPr>
          <w:rFonts w:ascii="微软雅黑" w:eastAsia="微软雅黑" w:hAnsi="微软雅黑" w:hint="eastAsia"/>
          <w:lang w:eastAsia="zh-CN"/>
        </w:rPr>
        <w:t>账号</w:t>
      </w:r>
      <w:bookmarkEnd w:id="31"/>
    </w:p>
    <w:p w:rsidR="005150BB" w:rsidRPr="00D46052" w:rsidRDefault="005150BB" w:rsidP="005150BB">
      <w:pPr>
        <w:ind w:firstLineChars="337" w:firstLine="708"/>
        <w:rPr>
          <w:rFonts w:ascii="微软雅黑" w:eastAsia="微软雅黑" w:hAnsi="微软雅黑"/>
          <w:lang w:eastAsia="zh-CN"/>
        </w:rPr>
      </w:pP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点击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店员列表</w:t>
      </w: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右侧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的“</w:t>
      </w: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停用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”</w:t>
      </w: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按钮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，</w:t>
      </w: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则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打开弹框，显示如下：</w:t>
      </w:r>
    </w:p>
    <w:p w:rsidR="00301E5A" w:rsidRPr="00D46052" w:rsidRDefault="00921BFF" w:rsidP="00921BFF">
      <w:pPr>
        <w:ind w:leftChars="500" w:left="900"/>
        <w:rPr>
          <w:rFonts w:ascii="微软雅黑" w:eastAsia="微软雅黑" w:hAnsi="微软雅黑"/>
          <w:lang w:eastAsia="zh-CN"/>
        </w:rPr>
      </w:pPr>
      <w:r w:rsidRPr="00D46052">
        <w:rPr>
          <w:rFonts w:ascii="微软雅黑" w:eastAsia="微软雅黑" w:hAnsi="微软雅黑"/>
          <w:noProof/>
          <w:lang w:eastAsia="zh-CN"/>
        </w:rPr>
        <w:drawing>
          <wp:inline distT="0" distB="0" distL="0" distR="0" wp14:anchorId="6670340A" wp14:editId="2238CEEC">
            <wp:extent cx="3867150" cy="21145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8867" w:type="dxa"/>
        <w:tblInd w:w="1101" w:type="dxa"/>
        <w:tblLook w:val="04A0" w:firstRow="1" w:lastRow="0" w:firstColumn="1" w:lastColumn="0" w:noHBand="0" w:noVBand="1"/>
      </w:tblPr>
      <w:tblGrid>
        <w:gridCol w:w="1589"/>
        <w:gridCol w:w="7278"/>
      </w:tblGrid>
      <w:tr w:rsidR="00921BFF" w:rsidRPr="00D46052" w:rsidTr="003E6CF6">
        <w:tc>
          <w:tcPr>
            <w:tcW w:w="1589" w:type="dxa"/>
            <w:shd w:val="clear" w:color="auto" w:fill="EAEAEA"/>
          </w:tcPr>
          <w:p w:rsidR="00921BFF" w:rsidRPr="00D46052" w:rsidRDefault="00921BFF" w:rsidP="003E6CF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lastRenderedPageBreak/>
              <w:t>元素</w:t>
            </w:r>
          </w:p>
        </w:tc>
        <w:tc>
          <w:tcPr>
            <w:tcW w:w="7278" w:type="dxa"/>
            <w:shd w:val="clear" w:color="auto" w:fill="EAEAEA"/>
          </w:tcPr>
          <w:p w:rsidR="00921BFF" w:rsidRPr="00D46052" w:rsidRDefault="00921BFF" w:rsidP="003E6CF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交互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说明</w:t>
            </w:r>
          </w:p>
        </w:tc>
      </w:tr>
      <w:tr w:rsidR="00921BFF" w:rsidRPr="00D46052" w:rsidTr="003E6CF6">
        <w:tc>
          <w:tcPr>
            <w:tcW w:w="1589" w:type="dxa"/>
          </w:tcPr>
          <w:p w:rsidR="00921BFF" w:rsidRPr="00D46052" w:rsidRDefault="00921BFF" w:rsidP="003E6CF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弹框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标题</w:t>
            </w:r>
          </w:p>
        </w:tc>
        <w:tc>
          <w:tcPr>
            <w:tcW w:w="7278" w:type="dxa"/>
          </w:tcPr>
          <w:p w:rsidR="00921BFF" w:rsidRPr="00D46052" w:rsidRDefault="00921BFF" w:rsidP="003E6CF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为“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确认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信息”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</w:tc>
      </w:tr>
      <w:tr w:rsidR="00921BFF" w:rsidRPr="00D46052" w:rsidTr="003E6CF6">
        <w:tc>
          <w:tcPr>
            <w:tcW w:w="1589" w:type="dxa"/>
          </w:tcPr>
          <w:p w:rsidR="00921BFF" w:rsidRPr="00D46052" w:rsidRDefault="00921BFF" w:rsidP="003E6CF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内容</w:t>
            </w:r>
          </w:p>
        </w:tc>
        <w:tc>
          <w:tcPr>
            <w:tcW w:w="7278" w:type="dxa"/>
          </w:tcPr>
          <w:p w:rsidR="00921BFF" w:rsidRPr="00D46052" w:rsidRDefault="00921BFF" w:rsidP="003E6CF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确认要停用此员工账号？</w:t>
            </w:r>
          </w:p>
        </w:tc>
      </w:tr>
      <w:tr w:rsidR="00921BFF" w:rsidRPr="00D46052" w:rsidTr="003E6CF6">
        <w:tc>
          <w:tcPr>
            <w:tcW w:w="1589" w:type="dxa"/>
          </w:tcPr>
          <w:p w:rsidR="00921BFF" w:rsidRPr="00D46052" w:rsidRDefault="00921BFF" w:rsidP="003E6CF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其余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控件</w:t>
            </w:r>
          </w:p>
        </w:tc>
        <w:tc>
          <w:tcPr>
            <w:tcW w:w="7278" w:type="dxa"/>
          </w:tcPr>
          <w:p w:rsidR="00921BFF" w:rsidRPr="00D46052" w:rsidRDefault="00921BFF" w:rsidP="003E6CF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弹框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右上角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关闭按钮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和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取消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按钮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不保存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数据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直接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关闭弹框。</w:t>
            </w:r>
          </w:p>
          <w:p w:rsidR="00921BFF" w:rsidRPr="00D46052" w:rsidRDefault="00921BFF" w:rsidP="00921BFF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确定按钮，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将此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员工的状态置为“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已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停用”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状态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。</w:t>
            </w:r>
          </w:p>
        </w:tc>
      </w:tr>
    </w:tbl>
    <w:p w:rsidR="00921BFF" w:rsidRPr="00D46052" w:rsidRDefault="00921BFF" w:rsidP="00921BFF">
      <w:pPr>
        <w:rPr>
          <w:rFonts w:ascii="微软雅黑" w:eastAsia="微软雅黑" w:hAnsi="微软雅黑"/>
          <w:lang w:eastAsia="zh-CN"/>
        </w:rPr>
      </w:pPr>
    </w:p>
    <w:p w:rsidR="000B41E1" w:rsidRPr="00D46052" w:rsidRDefault="000B41E1" w:rsidP="00850CB8">
      <w:pPr>
        <w:pStyle w:val="3"/>
        <w:numPr>
          <w:ilvl w:val="1"/>
          <w:numId w:val="34"/>
        </w:numPr>
        <w:ind w:hanging="431"/>
        <w:rPr>
          <w:rFonts w:ascii="微软雅黑" w:eastAsia="微软雅黑" w:hAnsi="微软雅黑"/>
          <w:lang w:eastAsia="zh-CN"/>
        </w:rPr>
      </w:pPr>
      <w:bookmarkStart w:id="32" w:name="_Toc436230919"/>
      <w:r w:rsidRPr="00D46052">
        <w:rPr>
          <w:rFonts w:ascii="微软雅黑" w:eastAsia="微软雅黑" w:hAnsi="微软雅黑" w:hint="eastAsia"/>
          <w:lang w:eastAsia="zh-CN"/>
        </w:rPr>
        <w:t>角色管理</w:t>
      </w:r>
      <w:bookmarkEnd w:id="32"/>
    </w:p>
    <w:p w:rsidR="00222A71" w:rsidRPr="00D46052" w:rsidRDefault="00222A71" w:rsidP="00222A71">
      <w:pPr>
        <w:ind w:firstLineChars="337" w:firstLine="708"/>
        <w:rPr>
          <w:rFonts w:ascii="微软雅黑" w:eastAsia="微软雅黑" w:hAnsi="微软雅黑"/>
          <w:lang w:eastAsia="zh-CN"/>
        </w:rPr>
      </w:pP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点击页面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上的三级菜单【</w:t>
      </w: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角色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管理】</w:t>
      </w: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，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则将原页面切换为【</w:t>
      </w: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角色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管理】</w:t>
      </w:r>
      <w:r w:rsidRPr="00D46052">
        <w:rPr>
          <w:rFonts w:ascii="微软雅黑" w:eastAsia="微软雅黑" w:hAnsi="微软雅黑" w:hint="eastAsia"/>
          <w:sz w:val="21"/>
          <w:szCs w:val="21"/>
          <w:lang w:eastAsia="zh-CN"/>
        </w:rPr>
        <w:t>页面</w:t>
      </w:r>
      <w:r w:rsidRPr="00D46052">
        <w:rPr>
          <w:rFonts w:ascii="微软雅黑" w:eastAsia="微软雅黑" w:hAnsi="微软雅黑"/>
          <w:sz w:val="21"/>
          <w:szCs w:val="21"/>
          <w:lang w:eastAsia="zh-CN"/>
        </w:rPr>
        <w:t>，显示如下：</w:t>
      </w:r>
    </w:p>
    <w:p w:rsidR="00301E5A" w:rsidRPr="00D46052" w:rsidRDefault="00301E5A" w:rsidP="00301E5A">
      <w:pPr>
        <w:ind w:leftChars="400" w:left="720"/>
        <w:rPr>
          <w:rFonts w:ascii="微软雅黑" w:eastAsia="微软雅黑" w:hAnsi="微软雅黑"/>
          <w:lang w:eastAsia="zh-CN"/>
        </w:rPr>
      </w:pPr>
      <w:r w:rsidRPr="00D46052">
        <w:rPr>
          <w:rFonts w:ascii="微软雅黑" w:eastAsia="微软雅黑" w:hAnsi="微软雅黑"/>
          <w:noProof/>
          <w:lang w:eastAsia="zh-CN"/>
        </w:rPr>
        <w:drawing>
          <wp:inline distT="0" distB="0" distL="0" distR="0" wp14:anchorId="7F0C967B" wp14:editId="3257CD2E">
            <wp:extent cx="5257800" cy="3476625"/>
            <wp:effectExtent l="0" t="0" r="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8867" w:type="dxa"/>
        <w:tblInd w:w="1101" w:type="dxa"/>
        <w:tblLook w:val="04A0" w:firstRow="1" w:lastRow="0" w:firstColumn="1" w:lastColumn="0" w:noHBand="0" w:noVBand="1"/>
      </w:tblPr>
      <w:tblGrid>
        <w:gridCol w:w="1589"/>
        <w:gridCol w:w="7278"/>
      </w:tblGrid>
      <w:tr w:rsidR="00C84B82" w:rsidRPr="00D46052" w:rsidTr="003E6CF6">
        <w:tc>
          <w:tcPr>
            <w:tcW w:w="1589" w:type="dxa"/>
            <w:shd w:val="clear" w:color="auto" w:fill="EAEAEA"/>
          </w:tcPr>
          <w:p w:rsidR="00C84B82" w:rsidRPr="00D46052" w:rsidRDefault="00C84B82" w:rsidP="003E6CF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元素</w:t>
            </w:r>
          </w:p>
        </w:tc>
        <w:tc>
          <w:tcPr>
            <w:tcW w:w="7278" w:type="dxa"/>
            <w:shd w:val="clear" w:color="auto" w:fill="EAEAEA"/>
          </w:tcPr>
          <w:p w:rsidR="00C84B82" w:rsidRPr="00D46052" w:rsidRDefault="00C84B82" w:rsidP="003E6CF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交互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说明</w:t>
            </w:r>
          </w:p>
        </w:tc>
      </w:tr>
      <w:tr w:rsidR="00C84B82" w:rsidRPr="00D46052" w:rsidTr="003E6CF6">
        <w:tc>
          <w:tcPr>
            <w:tcW w:w="1589" w:type="dxa"/>
          </w:tcPr>
          <w:p w:rsidR="00C84B82" w:rsidRPr="00D46052" w:rsidRDefault="00A2633B" w:rsidP="003E6CF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角色列表</w:t>
            </w:r>
          </w:p>
        </w:tc>
        <w:tc>
          <w:tcPr>
            <w:tcW w:w="7278" w:type="dxa"/>
          </w:tcPr>
          <w:p w:rsidR="00C84B82" w:rsidRPr="00D46052" w:rsidRDefault="00A2633B" w:rsidP="003E6CF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角色列表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中的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默认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信息均使用程序写死。</w:t>
            </w:r>
          </w:p>
          <w:p w:rsidR="00A2633B" w:rsidRPr="00D46052" w:rsidRDefault="00A2633B" w:rsidP="003E6CF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角色后方的“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编辑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按钮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，打开编辑弹框：</w:t>
            </w:r>
          </w:p>
          <w:p w:rsidR="00A2633B" w:rsidRPr="00D46052" w:rsidRDefault="00A2633B" w:rsidP="003E6CF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/>
                <w:noProof/>
                <w:lang w:eastAsia="zh-CN"/>
              </w:rPr>
              <w:lastRenderedPageBreak/>
              <w:drawing>
                <wp:inline distT="0" distB="0" distL="0" distR="0" wp14:anchorId="685CB777" wp14:editId="025CF518">
                  <wp:extent cx="3314700" cy="2109355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0021" cy="2112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633B" w:rsidRPr="00D46052" w:rsidRDefault="00A2633B" w:rsidP="003E6CF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用户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可编辑角色名称、以及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权限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（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目前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仅有核销卡券权限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且该权限不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可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取消选择）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</w:tc>
      </w:tr>
      <w:tr w:rsidR="00C84B82" w:rsidRPr="00D46052" w:rsidTr="003E6CF6">
        <w:tc>
          <w:tcPr>
            <w:tcW w:w="1589" w:type="dxa"/>
          </w:tcPr>
          <w:p w:rsidR="00C84B82" w:rsidRPr="00D46052" w:rsidRDefault="00C84B82" w:rsidP="003E6CF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lastRenderedPageBreak/>
              <w:t>其余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控件</w:t>
            </w:r>
          </w:p>
        </w:tc>
        <w:tc>
          <w:tcPr>
            <w:tcW w:w="7278" w:type="dxa"/>
          </w:tcPr>
          <w:p w:rsidR="00C84B82" w:rsidRPr="00D46052" w:rsidRDefault="00C84B82" w:rsidP="003E6CF6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弹框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右上角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关闭按钮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和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取消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按钮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不保存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数据</w:t>
            </w: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直接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关闭弹框。</w:t>
            </w:r>
          </w:p>
          <w:p w:rsidR="00C84B82" w:rsidRPr="00D46052" w:rsidRDefault="00C84B82" w:rsidP="00916F1B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确定按钮，</w:t>
            </w:r>
            <w:r w:rsidR="00A2633B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检查</w:t>
            </w:r>
            <w:r w:rsidR="00916F1B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是否</w:t>
            </w:r>
            <w:r w:rsidR="00916F1B"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所有字段填写正确，如果错误则提弹框提示：</w:t>
            </w:r>
            <w:r w:rsidR="00916F1B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请输入正确</w:t>
            </w:r>
            <w:r w:rsidR="00916F1B"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的{</w:t>
            </w:r>
            <w:r w:rsidR="00916F1B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字段</w:t>
            </w:r>
            <w:r w:rsidR="00916F1B"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名称}</w:t>
            </w:r>
            <w:r w:rsidR="00916F1B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  <w:r w:rsidR="00916F1B"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如果</w:t>
            </w:r>
            <w:r w:rsidR="00916F1B" w:rsidRPr="00D4605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没有</w:t>
            </w:r>
            <w:r w:rsidR="00916F1B" w:rsidRPr="00D4605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错误，则保持数据并关闭弹框。</w:t>
            </w:r>
          </w:p>
        </w:tc>
      </w:tr>
    </w:tbl>
    <w:p w:rsidR="00301E5A" w:rsidRDefault="00301E5A" w:rsidP="00FF3DD7">
      <w:pPr>
        <w:rPr>
          <w:rFonts w:ascii="微软雅黑" w:eastAsia="微软雅黑" w:hAnsi="微软雅黑"/>
          <w:lang w:eastAsia="zh-CN"/>
        </w:rPr>
      </w:pPr>
    </w:p>
    <w:p w:rsidR="004C3193" w:rsidRDefault="004C3193" w:rsidP="00850CB8">
      <w:pPr>
        <w:pStyle w:val="3"/>
        <w:numPr>
          <w:ilvl w:val="1"/>
          <w:numId w:val="34"/>
        </w:numPr>
        <w:ind w:hanging="431"/>
        <w:rPr>
          <w:rFonts w:ascii="微软雅黑" w:eastAsia="微软雅黑" w:hAnsi="微软雅黑"/>
          <w:lang w:eastAsia="zh-CN"/>
        </w:rPr>
      </w:pPr>
      <w:bookmarkStart w:id="33" w:name="_Toc436230920"/>
      <w:r>
        <w:rPr>
          <w:rFonts w:ascii="微软雅黑" w:eastAsia="微软雅黑" w:hAnsi="微软雅黑" w:hint="eastAsia"/>
          <w:lang w:eastAsia="zh-CN"/>
        </w:rPr>
        <w:t>权限</w:t>
      </w:r>
      <w:r w:rsidRPr="00D46052">
        <w:rPr>
          <w:rFonts w:ascii="微软雅黑" w:eastAsia="微软雅黑" w:hAnsi="微软雅黑" w:hint="eastAsia"/>
          <w:lang w:eastAsia="zh-CN"/>
        </w:rPr>
        <w:t>管理</w:t>
      </w:r>
      <w:bookmarkEnd w:id="33"/>
    </w:p>
    <w:p w:rsidR="009328A5" w:rsidRPr="00995CFD" w:rsidRDefault="009328A5" w:rsidP="009328A5">
      <w:pPr>
        <w:spacing w:line="360" w:lineRule="auto"/>
        <w:ind w:firstLineChars="405" w:firstLine="850"/>
        <w:rPr>
          <w:rFonts w:ascii="微软雅黑" w:eastAsia="微软雅黑" w:hAnsi="微软雅黑"/>
          <w:sz w:val="21"/>
          <w:szCs w:val="21"/>
        </w:rPr>
      </w:pPr>
      <w:r w:rsidRPr="00995CFD">
        <w:rPr>
          <w:rFonts w:ascii="微软雅黑" w:eastAsia="微软雅黑" w:hAnsi="微软雅黑"/>
          <w:sz w:val="21"/>
          <w:szCs w:val="21"/>
        </w:rPr>
        <w:t>管理员的权限：</w:t>
      </w:r>
    </w:p>
    <w:p w:rsidR="009328A5" w:rsidRPr="00995CFD" w:rsidRDefault="009F1175" w:rsidP="009328A5">
      <w:pPr>
        <w:pStyle w:val="ab"/>
        <w:widowControl w:val="0"/>
        <w:numPr>
          <w:ilvl w:val="0"/>
          <w:numId w:val="30"/>
        </w:numPr>
        <w:spacing w:before="0" w:after="0" w:line="360" w:lineRule="auto"/>
        <w:ind w:firstLineChars="0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店员</w:t>
      </w:r>
      <w:r w:rsidR="007158B1">
        <w:rPr>
          <w:rFonts w:ascii="微软雅黑" w:eastAsia="微软雅黑" w:hAnsi="微软雅黑" w:hint="eastAsia"/>
          <w:sz w:val="21"/>
          <w:szCs w:val="21"/>
          <w:lang w:eastAsia="zh-CN"/>
        </w:rPr>
        <w:t>管理</w:t>
      </w:r>
      <w:r w:rsidR="009328A5" w:rsidRPr="00995CFD">
        <w:rPr>
          <w:rFonts w:ascii="微软雅黑" w:eastAsia="微软雅黑" w:hAnsi="微软雅黑"/>
          <w:sz w:val="21"/>
          <w:szCs w:val="21"/>
          <w:lang w:eastAsia="zh-CN"/>
        </w:rPr>
        <w:t>页面的</w:t>
      </w:r>
      <w:r w:rsidR="009328A5" w:rsidRPr="00995CFD">
        <w:rPr>
          <w:rFonts w:ascii="微软雅黑" w:eastAsia="微软雅黑" w:hAnsi="微软雅黑" w:hint="eastAsia"/>
          <w:sz w:val="21"/>
          <w:szCs w:val="21"/>
          <w:lang w:eastAsia="zh-CN"/>
        </w:rPr>
        <w:t>权限</w:t>
      </w:r>
      <w:r w:rsidR="009328A5" w:rsidRPr="00995CFD">
        <w:rPr>
          <w:rFonts w:ascii="微软雅黑" w:eastAsia="微软雅黑" w:hAnsi="微软雅黑"/>
          <w:sz w:val="21"/>
          <w:szCs w:val="21"/>
          <w:lang w:eastAsia="zh-CN"/>
        </w:rPr>
        <w:t>：</w:t>
      </w:r>
      <w:r w:rsidR="009328A5">
        <w:rPr>
          <w:rFonts w:ascii="微软雅黑" w:eastAsia="微软雅黑" w:hAnsi="微软雅黑" w:hint="eastAsia"/>
          <w:sz w:val="21"/>
          <w:szCs w:val="21"/>
          <w:lang w:eastAsia="zh-CN"/>
        </w:rPr>
        <w:t>查看</w:t>
      </w:r>
      <w:r w:rsidR="009328A5">
        <w:rPr>
          <w:rFonts w:ascii="微软雅黑" w:eastAsia="微软雅黑" w:hAnsi="微软雅黑"/>
          <w:sz w:val="21"/>
          <w:szCs w:val="21"/>
          <w:lang w:eastAsia="zh-CN"/>
        </w:rPr>
        <w:t>所有门店</w:t>
      </w:r>
      <w:r w:rsidR="00D045AA">
        <w:rPr>
          <w:rFonts w:ascii="微软雅黑" w:eastAsia="微软雅黑" w:hAnsi="微软雅黑" w:hint="eastAsia"/>
          <w:sz w:val="21"/>
          <w:szCs w:val="21"/>
          <w:lang w:eastAsia="zh-CN"/>
        </w:rPr>
        <w:t>下的</w:t>
      </w:r>
      <w:r w:rsidR="00D045AA">
        <w:rPr>
          <w:rFonts w:ascii="微软雅黑" w:eastAsia="微软雅黑" w:hAnsi="微软雅黑"/>
          <w:sz w:val="21"/>
          <w:szCs w:val="21"/>
          <w:lang w:eastAsia="zh-CN"/>
        </w:rPr>
        <w:t>店员</w:t>
      </w:r>
      <w:r w:rsidR="009328A5">
        <w:rPr>
          <w:rFonts w:ascii="微软雅黑" w:eastAsia="微软雅黑" w:hAnsi="微软雅黑"/>
          <w:sz w:val="21"/>
          <w:szCs w:val="21"/>
          <w:lang w:eastAsia="zh-CN"/>
        </w:rPr>
        <w:t>、</w:t>
      </w:r>
      <w:r w:rsidR="009328A5">
        <w:rPr>
          <w:rFonts w:ascii="微软雅黑" w:eastAsia="微软雅黑" w:hAnsi="微软雅黑" w:hint="eastAsia"/>
          <w:sz w:val="21"/>
          <w:szCs w:val="21"/>
          <w:lang w:eastAsia="zh-CN"/>
        </w:rPr>
        <w:t>搜索</w:t>
      </w:r>
      <w:r w:rsidR="00D045AA">
        <w:rPr>
          <w:rFonts w:ascii="微软雅黑" w:eastAsia="微软雅黑" w:hAnsi="微软雅黑" w:hint="eastAsia"/>
          <w:sz w:val="21"/>
          <w:szCs w:val="21"/>
          <w:lang w:eastAsia="zh-CN"/>
        </w:rPr>
        <w:t>店员</w:t>
      </w:r>
      <w:r w:rsidR="009328A5" w:rsidRPr="00995CFD">
        <w:rPr>
          <w:rFonts w:ascii="微软雅黑" w:eastAsia="微软雅黑" w:hAnsi="微软雅黑"/>
          <w:sz w:val="21"/>
          <w:szCs w:val="21"/>
          <w:lang w:eastAsia="zh-CN"/>
        </w:rPr>
        <w:t>、</w:t>
      </w:r>
      <w:r w:rsidR="009328A5">
        <w:rPr>
          <w:rFonts w:ascii="微软雅黑" w:eastAsia="微软雅黑" w:hAnsi="微软雅黑" w:hint="eastAsia"/>
          <w:sz w:val="21"/>
          <w:szCs w:val="21"/>
          <w:lang w:eastAsia="zh-CN"/>
        </w:rPr>
        <w:t>编辑</w:t>
      </w:r>
      <w:r w:rsidR="00D045AA">
        <w:rPr>
          <w:rFonts w:ascii="微软雅黑" w:eastAsia="微软雅黑" w:hAnsi="微软雅黑" w:hint="eastAsia"/>
          <w:sz w:val="21"/>
          <w:szCs w:val="21"/>
          <w:lang w:eastAsia="zh-CN"/>
        </w:rPr>
        <w:t>店员</w:t>
      </w:r>
      <w:r w:rsidR="009328A5" w:rsidRPr="00995CFD">
        <w:rPr>
          <w:rFonts w:ascii="微软雅黑" w:eastAsia="微软雅黑" w:hAnsi="微软雅黑"/>
          <w:sz w:val="21"/>
          <w:szCs w:val="21"/>
          <w:lang w:eastAsia="zh-CN"/>
        </w:rPr>
        <w:t>、</w:t>
      </w:r>
      <w:r w:rsidR="009328A5">
        <w:rPr>
          <w:rFonts w:ascii="微软雅黑" w:eastAsia="微软雅黑" w:hAnsi="微软雅黑" w:hint="eastAsia"/>
          <w:sz w:val="21"/>
          <w:szCs w:val="21"/>
          <w:lang w:eastAsia="zh-CN"/>
        </w:rPr>
        <w:t>新增</w:t>
      </w:r>
      <w:r w:rsidR="00D045AA">
        <w:rPr>
          <w:rFonts w:ascii="微软雅黑" w:eastAsia="微软雅黑" w:hAnsi="微软雅黑" w:hint="eastAsia"/>
          <w:sz w:val="21"/>
          <w:szCs w:val="21"/>
          <w:lang w:eastAsia="zh-CN"/>
        </w:rPr>
        <w:t>店员</w:t>
      </w:r>
      <w:r w:rsidR="00056391">
        <w:rPr>
          <w:rFonts w:ascii="微软雅黑" w:eastAsia="微软雅黑" w:hAnsi="微软雅黑" w:hint="eastAsia"/>
          <w:sz w:val="21"/>
          <w:szCs w:val="21"/>
          <w:lang w:eastAsia="zh-CN"/>
        </w:rPr>
        <w:t>、停用</w:t>
      </w:r>
      <w:r w:rsidR="00056391">
        <w:rPr>
          <w:rFonts w:ascii="微软雅黑" w:eastAsia="微软雅黑" w:hAnsi="微软雅黑"/>
          <w:sz w:val="21"/>
          <w:szCs w:val="21"/>
          <w:lang w:eastAsia="zh-CN"/>
        </w:rPr>
        <w:t>店员账号、修改店员密码</w:t>
      </w:r>
      <w:r w:rsidR="009328A5" w:rsidRPr="00995CFD">
        <w:rPr>
          <w:rFonts w:ascii="微软雅黑" w:eastAsia="微软雅黑" w:hAnsi="微软雅黑"/>
          <w:sz w:val="21"/>
          <w:szCs w:val="21"/>
          <w:lang w:eastAsia="zh-CN"/>
        </w:rPr>
        <w:t>。</w:t>
      </w:r>
    </w:p>
    <w:p w:rsidR="002354E8" w:rsidRDefault="002354E8" w:rsidP="009328A5">
      <w:pPr>
        <w:pStyle w:val="ab"/>
        <w:widowControl w:val="0"/>
        <w:numPr>
          <w:ilvl w:val="0"/>
          <w:numId w:val="30"/>
        </w:numPr>
        <w:spacing w:before="0" w:after="0" w:line="360" w:lineRule="auto"/>
        <w:ind w:firstLineChars="0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角色</w:t>
      </w:r>
      <w:r>
        <w:rPr>
          <w:rFonts w:ascii="微软雅黑" w:eastAsia="微软雅黑" w:hAnsi="微软雅黑"/>
          <w:sz w:val="21"/>
          <w:szCs w:val="21"/>
          <w:lang w:eastAsia="zh-CN"/>
        </w:rPr>
        <w:t>管理页面的权限：编辑权限</w:t>
      </w:r>
    </w:p>
    <w:p w:rsidR="009328A5" w:rsidRPr="00995CFD" w:rsidRDefault="009328A5" w:rsidP="009328A5">
      <w:pPr>
        <w:pStyle w:val="ab"/>
        <w:widowControl w:val="0"/>
        <w:numPr>
          <w:ilvl w:val="0"/>
          <w:numId w:val="30"/>
        </w:numPr>
        <w:spacing w:before="0" w:after="0" w:line="360" w:lineRule="auto"/>
        <w:ind w:firstLineChars="0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 w:rsidRPr="00995CFD">
        <w:rPr>
          <w:rFonts w:ascii="微软雅黑" w:eastAsia="微软雅黑" w:hAnsi="微软雅黑" w:hint="eastAsia"/>
          <w:sz w:val="21"/>
          <w:szCs w:val="21"/>
          <w:lang w:eastAsia="zh-CN"/>
        </w:rPr>
        <w:t>数据</w:t>
      </w:r>
      <w:r w:rsidRPr="00995CFD">
        <w:rPr>
          <w:rFonts w:ascii="微软雅黑" w:eastAsia="微软雅黑" w:hAnsi="微软雅黑"/>
          <w:sz w:val="21"/>
          <w:szCs w:val="21"/>
          <w:lang w:eastAsia="zh-CN"/>
        </w:rPr>
        <w:t>权限：</w:t>
      </w:r>
      <w:r w:rsidR="008563DB" w:rsidRPr="00995CFD">
        <w:rPr>
          <w:rFonts w:ascii="微软雅黑" w:eastAsia="微软雅黑" w:hAnsi="微软雅黑"/>
          <w:sz w:val="21"/>
          <w:szCs w:val="21"/>
          <w:lang w:eastAsia="zh-CN"/>
        </w:rPr>
        <w:t>查看</w:t>
      </w:r>
      <w:r w:rsidR="008563DB" w:rsidRPr="00995CFD">
        <w:rPr>
          <w:rFonts w:ascii="微软雅黑" w:eastAsia="微软雅黑" w:hAnsi="微软雅黑" w:hint="eastAsia"/>
          <w:sz w:val="21"/>
          <w:szCs w:val="21"/>
          <w:lang w:eastAsia="zh-CN"/>
        </w:rPr>
        <w:t>及</w:t>
      </w:r>
      <w:r w:rsidR="008563DB" w:rsidRPr="00995CFD">
        <w:rPr>
          <w:rFonts w:ascii="微软雅黑" w:eastAsia="微软雅黑" w:hAnsi="微软雅黑"/>
          <w:sz w:val="21"/>
          <w:szCs w:val="21"/>
          <w:lang w:eastAsia="zh-CN"/>
        </w:rPr>
        <w:t>操作</w:t>
      </w:r>
      <w:r w:rsidR="008563DB">
        <w:rPr>
          <w:rFonts w:ascii="微软雅黑" w:eastAsia="微软雅黑" w:hAnsi="微软雅黑" w:hint="eastAsia"/>
          <w:sz w:val="21"/>
          <w:szCs w:val="21"/>
          <w:lang w:eastAsia="zh-CN"/>
        </w:rPr>
        <w:t>其账号</w:t>
      </w:r>
      <w:r w:rsidR="008563DB">
        <w:rPr>
          <w:rFonts w:ascii="微软雅黑" w:eastAsia="微软雅黑" w:hAnsi="微软雅黑"/>
          <w:sz w:val="21"/>
          <w:szCs w:val="21"/>
          <w:lang w:eastAsia="zh-CN"/>
        </w:rPr>
        <w:t>绑定的</w:t>
      </w:r>
      <w:r w:rsidR="008563DB" w:rsidRPr="00995CFD">
        <w:rPr>
          <w:rFonts w:ascii="微软雅黑" w:eastAsia="微软雅黑" w:hAnsi="微软雅黑"/>
          <w:sz w:val="21"/>
          <w:szCs w:val="21"/>
          <w:lang w:eastAsia="zh-CN"/>
        </w:rPr>
        <w:t>门店</w:t>
      </w:r>
      <w:r w:rsidR="008563DB">
        <w:rPr>
          <w:rFonts w:ascii="微软雅黑" w:eastAsia="微软雅黑" w:hAnsi="微软雅黑" w:hint="eastAsia"/>
          <w:sz w:val="21"/>
          <w:szCs w:val="21"/>
          <w:lang w:eastAsia="zh-CN"/>
        </w:rPr>
        <w:t>及其</w:t>
      </w:r>
      <w:r w:rsidR="008563DB">
        <w:rPr>
          <w:rFonts w:ascii="微软雅黑" w:eastAsia="微软雅黑" w:hAnsi="微软雅黑"/>
          <w:sz w:val="21"/>
          <w:szCs w:val="21"/>
          <w:lang w:eastAsia="zh-CN"/>
        </w:rPr>
        <w:t>下属门店</w:t>
      </w:r>
      <w:r w:rsidR="008563DB" w:rsidRPr="00995CFD">
        <w:rPr>
          <w:rFonts w:ascii="微软雅黑" w:eastAsia="微软雅黑" w:hAnsi="微软雅黑"/>
          <w:sz w:val="21"/>
          <w:szCs w:val="21"/>
          <w:lang w:eastAsia="zh-CN"/>
        </w:rPr>
        <w:t>的数据</w:t>
      </w:r>
      <w:r w:rsidRPr="00995CFD">
        <w:rPr>
          <w:rFonts w:ascii="微软雅黑" w:eastAsia="微软雅黑" w:hAnsi="微软雅黑"/>
          <w:sz w:val="21"/>
          <w:szCs w:val="21"/>
          <w:lang w:eastAsia="zh-CN"/>
        </w:rPr>
        <w:t>。</w:t>
      </w:r>
    </w:p>
    <w:p w:rsidR="009328A5" w:rsidRPr="00995CFD" w:rsidRDefault="009328A5" w:rsidP="009328A5">
      <w:pPr>
        <w:spacing w:line="360" w:lineRule="auto"/>
        <w:ind w:firstLineChars="405" w:firstLine="85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店长</w:t>
      </w:r>
      <w:r w:rsidRPr="00995CFD">
        <w:rPr>
          <w:rFonts w:ascii="微软雅黑" w:eastAsia="微软雅黑" w:hAnsi="微软雅黑"/>
          <w:sz w:val="21"/>
          <w:szCs w:val="21"/>
        </w:rPr>
        <w:t>账号的权限：</w:t>
      </w:r>
    </w:p>
    <w:p w:rsidR="009328A5" w:rsidRPr="00995CFD" w:rsidRDefault="007158B1" w:rsidP="009328A5">
      <w:pPr>
        <w:pStyle w:val="ab"/>
        <w:widowControl w:val="0"/>
        <w:numPr>
          <w:ilvl w:val="0"/>
          <w:numId w:val="31"/>
        </w:numPr>
        <w:spacing w:before="0" w:after="0" w:line="360" w:lineRule="auto"/>
        <w:ind w:firstLineChars="0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店员管理</w:t>
      </w:r>
      <w:r w:rsidR="009328A5" w:rsidRPr="00995CFD">
        <w:rPr>
          <w:rFonts w:ascii="微软雅黑" w:eastAsia="微软雅黑" w:hAnsi="微软雅黑"/>
          <w:sz w:val="21"/>
          <w:szCs w:val="21"/>
          <w:lang w:eastAsia="zh-CN"/>
        </w:rPr>
        <w:t>页面的</w:t>
      </w:r>
      <w:r w:rsidR="009328A5" w:rsidRPr="00995CFD">
        <w:rPr>
          <w:rFonts w:ascii="微软雅黑" w:eastAsia="微软雅黑" w:hAnsi="微软雅黑" w:hint="eastAsia"/>
          <w:sz w:val="21"/>
          <w:szCs w:val="21"/>
          <w:lang w:eastAsia="zh-CN"/>
        </w:rPr>
        <w:t>权限</w:t>
      </w:r>
      <w:r w:rsidR="009328A5" w:rsidRPr="00995CFD">
        <w:rPr>
          <w:rFonts w:ascii="微软雅黑" w:eastAsia="微软雅黑" w:hAnsi="微软雅黑"/>
          <w:sz w:val="21"/>
          <w:szCs w:val="21"/>
          <w:lang w:eastAsia="zh-CN"/>
        </w:rPr>
        <w:t>：</w:t>
      </w:r>
      <w:r w:rsidR="009328A5">
        <w:rPr>
          <w:rFonts w:ascii="微软雅黑" w:eastAsia="微软雅黑" w:hAnsi="微软雅黑" w:hint="eastAsia"/>
          <w:sz w:val="21"/>
          <w:szCs w:val="21"/>
          <w:lang w:eastAsia="zh-CN"/>
        </w:rPr>
        <w:t>基于其账号绑定的</w:t>
      </w:r>
      <w:r w:rsidR="009328A5">
        <w:rPr>
          <w:rFonts w:ascii="微软雅黑" w:eastAsia="微软雅黑" w:hAnsi="微软雅黑"/>
          <w:sz w:val="21"/>
          <w:szCs w:val="21"/>
          <w:lang w:eastAsia="zh-CN"/>
        </w:rPr>
        <w:t>门店及其下属门店</w:t>
      </w:r>
      <w:r w:rsidR="009328A5">
        <w:rPr>
          <w:rFonts w:ascii="微软雅黑" w:eastAsia="微软雅黑" w:hAnsi="微软雅黑" w:hint="eastAsia"/>
          <w:sz w:val="21"/>
          <w:szCs w:val="21"/>
          <w:lang w:eastAsia="zh-CN"/>
        </w:rPr>
        <w:t>，</w:t>
      </w:r>
      <w:r w:rsidR="009328A5">
        <w:rPr>
          <w:rFonts w:ascii="微软雅黑" w:eastAsia="微软雅黑" w:hAnsi="微软雅黑"/>
          <w:sz w:val="21"/>
          <w:szCs w:val="21"/>
          <w:lang w:eastAsia="zh-CN"/>
        </w:rPr>
        <w:t>查看</w:t>
      </w:r>
      <w:r w:rsidR="003A3147">
        <w:rPr>
          <w:rFonts w:ascii="微软雅黑" w:eastAsia="微软雅黑" w:hAnsi="微软雅黑" w:hint="eastAsia"/>
          <w:sz w:val="21"/>
          <w:szCs w:val="21"/>
          <w:lang w:eastAsia="zh-CN"/>
        </w:rPr>
        <w:t>店员</w:t>
      </w:r>
      <w:r w:rsidR="009328A5">
        <w:rPr>
          <w:rFonts w:ascii="微软雅黑" w:eastAsia="微软雅黑" w:hAnsi="微软雅黑"/>
          <w:sz w:val="21"/>
          <w:szCs w:val="21"/>
          <w:lang w:eastAsia="zh-CN"/>
        </w:rPr>
        <w:t>数据、</w:t>
      </w:r>
      <w:r w:rsidR="009328A5">
        <w:rPr>
          <w:rFonts w:ascii="微软雅黑" w:eastAsia="微软雅黑" w:hAnsi="微软雅黑" w:hint="eastAsia"/>
          <w:sz w:val="21"/>
          <w:szCs w:val="21"/>
          <w:lang w:eastAsia="zh-CN"/>
        </w:rPr>
        <w:t>搜索</w:t>
      </w:r>
      <w:r w:rsidR="003A3147">
        <w:rPr>
          <w:rFonts w:ascii="微软雅黑" w:eastAsia="微软雅黑" w:hAnsi="微软雅黑" w:hint="eastAsia"/>
          <w:sz w:val="21"/>
          <w:szCs w:val="21"/>
          <w:lang w:eastAsia="zh-CN"/>
        </w:rPr>
        <w:t>店员</w:t>
      </w:r>
      <w:r w:rsidR="009328A5" w:rsidRPr="00995CFD">
        <w:rPr>
          <w:rFonts w:ascii="微软雅黑" w:eastAsia="微软雅黑" w:hAnsi="微软雅黑"/>
          <w:sz w:val="21"/>
          <w:szCs w:val="21"/>
          <w:lang w:eastAsia="zh-CN"/>
        </w:rPr>
        <w:t>、</w:t>
      </w:r>
      <w:r w:rsidR="009328A5">
        <w:rPr>
          <w:rFonts w:ascii="微软雅黑" w:eastAsia="微软雅黑" w:hAnsi="微软雅黑" w:hint="eastAsia"/>
          <w:sz w:val="21"/>
          <w:szCs w:val="21"/>
          <w:lang w:eastAsia="zh-CN"/>
        </w:rPr>
        <w:t>编辑</w:t>
      </w:r>
      <w:r w:rsidR="003A3147">
        <w:rPr>
          <w:rFonts w:ascii="微软雅黑" w:eastAsia="微软雅黑" w:hAnsi="微软雅黑" w:hint="eastAsia"/>
          <w:sz w:val="21"/>
          <w:szCs w:val="21"/>
          <w:lang w:eastAsia="zh-CN"/>
        </w:rPr>
        <w:t>店员</w:t>
      </w:r>
      <w:r w:rsidR="009328A5" w:rsidRPr="00995CFD">
        <w:rPr>
          <w:rFonts w:ascii="微软雅黑" w:eastAsia="微软雅黑" w:hAnsi="微软雅黑"/>
          <w:sz w:val="21"/>
          <w:szCs w:val="21"/>
          <w:lang w:eastAsia="zh-CN"/>
        </w:rPr>
        <w:t>、</w:t>
      </w:r>
      <w:r w:rsidR="009328A5">
        <w:rPr>
          <w:rFonts w:ascii="微软雅黑" w:eastAsia="微软雅黑" w:hAnsi="微软雅黑" w:hint="eastAsia"/>
          <w:sz w:val="21"/>
          <w:szCs w:val="21"/>
          <w:lang w:eastAsia="zh-CN"/>
        </w:rPr>
        <w:t>新增</w:t>
      </w:r>
      <w:r w:rsidR="003A3147">
        <w:rPr>
          <w:rFonts w:ascii="微软雅黑" w:eastAsia="微软雅黑" w:hAnsi="微软雅黑" w:hint="eastAsia"/>
          <w:sz w:val="21"/>
          <w:szCs w:val="21"/>
          <w:lang w:eastAsia="zh-CN"/>
        </w:rPr>
        <w:t>店员</w:t>
      </w:r>
      <w:r w:rsidR="003A3147">
        <w:rPr>
          <w:rFonts w:ascii="微软雅黑" w:eastAsia="微软雅黑" w:hAnsi="微软雅黑"/>
          <w:sz w:val="21"/>
          <w:szCs w:val="21"/>
          <w:lang w:eastAsia="zh-CN"/>
        </w:rPr>
        <w:t>、</w:t>
      </w:r>
      <w:r w:rsidR="003A3147">
        <w:rPr>
          <w:rFonts w:ascii="微软雅黑" w:eastAsia="微软雅黑" w:hAnsi="微软雅黑" w:hint="eastAsia"/>
          <w:sz w:val="21"/>
          <w:szCs w:val="21"/>
          <w:lang w:eastAsia="zh-CN"/>
        </w:rPr>
        <w:t>停用</w:t>
      </w:r>
      <w:r w:rsidR="003A3147">
        <w:rPr>
          <w:rFonts w:ascii="微软雅黑" w:eastAsia="微软雅黑" w:hAnsi="微软雅黑"/>
          <w:sz w:val="21"/>
          <w:szCs w:val="21"/>
          <w:lang w:eastAsia="zh-CN"/>
        </w:rPr>
        <w:t>店员账号、修改店员密码</w:t>
      </w:r>
      <w:r w:rsidR="009328A5" w:rsidRPr="00995CFD">
        <w:rPr>
          <w:rFonts w:ascii="微软雅黑" w:eastAsia="微软雅黑" w:hAnsi="微软雅黑"/>
          <w:sz w:val="21"/>
          <w:szCs w:val="21"/>
          <w:lang w:eastAsia="zh-CN"/>
        </w:rPr>
        <w:t>。</w:t>
      </w:r>
    </w:p>
    <w:p w:rsidR="00942036" w:rsidRDefault="00942036" w:rsidP="009328A5">
      <w:pPr>
        <w:pStyle w:val="ab"/>
        <w:widowControl w:val="0"/>
        <w:numPr>
          <w:ilvl w:val="0"/>
          <w:numId w:val="31"/>
        </w:numPr>
        <w:spacing w:before="0" w:after="0" w:line="360" w:lineRule="auto"/>
        <w:ind w:firstLineChars="0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店员</w:t>
      </w:r>
      <w:r>
        <w:rPr>
          <w:rFonts w:ascii="微软雅黑" w:eastAsia="微软雅黑" w:hAnsi="微软雅黑"/>
          <w:sz w:val="21"/>
          <w:szCs w:val="21"/>
          <w:lang w:eastAsia="zh-CN"/>
        </w:rPr>
        <w:t>列表页中，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仅</w:t>
      </w:r>
      <w:r>
        <w:rPr>
          <w:rFonts w:ascii="微软雅黑" w:eastAsia="微软雅黑" w:hAnsi="微软雅黑"/>
          <w:sz w:val="21"/>
          <w:szCs w:val="21"/>
          <w:lang w:eastAsia="zh-CN"/>
        </w:rPr>
        <w:t>能查看该账号权限下的店员列表。</w:t>
      </w:r>
    </w:p>
    <w:p w:rsidR="009328A5" w:rsidRDefault="009328A5" w:rsidP="009328A5">
      <w:pPr>
        <w:pStyle w:val="ab"/>
        <w:widowControl w:val="0"/>
        <w:numPr>
          <w:ilvl w:val="0"/>
          <w:numId w:val="31"/>
        </w:numPr>
        <w:spacing w:before="0" w:after="0" w:line="360" w:lineRule="auto"/>
        <w:ind w:firstLineChars="0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在</w:t>
      </w:r>
      <w:r w:rsidR="00942036">
        <w:rPr>
          <w:rFonts w:ascii="微软雅黑" w:eastAsia="微软雅黑" w:hAnsi="微软雅黑" w:hint="eastAsia"/>
          <w:sz w:val="21"/>
          <w:szCs w:val="21"/>
          <w:lang w:eastAsia="zh-CN"/>
        </w:rPr>
        <w:t>店员列表</w:t>
      </w:r>
      <w:r w:rsidR="00942036">
        <w:rPr>
          <w:rFonts w:ascii="微软雅黑" w:eastAsia="微软雅黑" w:hAnsi="微软雅黑"/>
          <w:sz w:val="21"/>
          <w:szCs w:val="21"/>
          <w:lang w:eastAsia="zh-CN"/>
        </w:rPr>
        <w:t>页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的</w:t>
      </w:r>
      <w:r>
        <w:rPr>
          <w:rFonts w:ascii="微软雅黑" w:eastAsia="微软雅黑" w:hAnsi="微软雅黑"/>
          <w:sz w:val="21"/>
          <w:szCs w:val="21"/>
          <w:lang w:eastAsia="zh-CN"/>
        </w:rPr>
        <w:t>门店树形结构列表中，仅能查看该账号权限下的</w:t>
      </w:r>
      <w:r w:rsidR="000D7DDC">
        <w:rPr>
          <w:rFonts w:ascii="微软雅黑" w:eastAsia="微软雅黑" w:hAnsi="微软雅黑" w:hint="eastAsia"/>
          <w:sz w:val="21"/>
          <w:szCs w:val="21"/>
          <w:lang w:eastAsia="zh-CN"/>
        </w:rPr>
        <w:t>门店</w:t>
      </w:r>
      <w:r>
        <w:rPr>
          <w:rFonts w:ascii="微软雅黑" w:eastAsia="微软雅黑" w:hAnsi="微软雅黑"/>
          <w:sz w:val="21"/>
          <w:szCs w:val="21"/>
          <w:lang w:eastAsia="zh-CN"/>
        </w:rPr>
        <w:t>列表。</w:t>
      </w:r>
    </w:p>
    <w:p w:rsidR="002354E8" w:rsidRPr="002354E8" w:rsidRDefault="002354E8" w:rsidP="002354E8">
      <w:pPr>
        <w:pStyle w:val="ab"/>
        <w:widowControl w:val="0"/>
        <w:numPr>
          <w:ilvl w:val="0"/>
          <w:numId w:val="31"/>
        </w:numPr>
        <w:spacing w:before="0" w:after="0" w:line="360" w:lineRule="auto"/>
        <w:ind w:firstLineChars="0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角色</w:t>
      </w:r>
      <w:r>
        <w:rPr>
          <w:rFonts w:ascii="微软雅黑" w:eastAsia="微软雅黑" w:hAnsi="微软雅黑"/>
          <w:sz w:val="21"/>
          <w:szCs w:val="21"/>
          <w:lang w:eastAsia="zh-CN"/>
        </w:rPr>
        <w:t>管理页面的权限：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无</w:t>
      </w:r>
      <w:r>
        <w:rPr>
          <w:rFonts w:ascii="微软雅黑" w:eastAsia="微软雅黑" w:hAnsi="微软雅黑"/>
          <w:sz w:val="21"/>
          <w:szCs w:val="21"/>
          <w:lang w:eastAsia="zh-CN"/>
        </w:rPr>
        <w:t>权限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，</w:t>
      </w:r>
      <w:r>
        <w:rPr>
          <w:rFonts w:ascii="微软雅黑" w:eastAsia="微软雅黑" w:hAnsi="微软雅黑"/>
          <w:sz w:val="21"/>
          <w:szCs w:val="21"/>
          <w:lang w:eastAsia="zh-CN"/>
        </w:rPr>
        <w:t>不显示该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菜单</w:t>
      </w:r>
      <w:r>
        <w:rPr>
          <w:rFonts w:ascii="微软雅黑" w:eastAsia="微软雅黑" w:hAnsi="微软雅黑"/>
          <w:sz w:val="21"/>
          <w:szCs w:val="21"/>
          <w:lang w:eastAsia="zh-CN"/>
        </w:rPr>
        <w:t>。</w:t>
      </w:r>
    </w:p>
    <w:p w:rsidR="009328A5" w:rsidRDefault="009328A5" w:rsidP="009328A5">
      <w:pPr>
        <w:spacing w:line="360" w:lineRule="auto"/>
        <w:ind w:firstLineChars="405" w:firstLine="85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lastRenderedPageBreak/>
        <w:t>店员</w:t>
      </w:r>
      <w:r w:rsidRPr="00995CFD">
        <w:rPr>
          <w:rFonts w:ascii="微软雅黑" w:eastAsia="微软雅黑" w:hAnsi="微软雅黑"/>
          <w:sz w:val="21"/>
          <w:szCs w:val="21"/>
        </w:rPr>
        <w:t>账号的权限：</w:t>
      </w:r>
    </w:p>
    <w:p w:rsidR="00CC4587" w:rsidRDefault="00CC4587" w:rsidP="00CC4587">
      <w:pPr>
        <w:pStyle w:val="ab"/>
        <w:numPr>
          <w:ilvl w:val="0"/>
          <w:numId w:val="33"/>
        </w:numPr>
        <w:spacing w:line="360" w:lineRule="auto"/>
        <w:ind w:firstLineChars="0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店员</w:t>
      </w:r>
      <w:r>
        <w:rPr>
          <w:rFonts w:ascii="微软雅黑" w:eastAsia="微软雅黑" w:hAnsi="微软雅黑"/>
          <w:sz w:val="21"/>
          <w:szCs w:val="21"/>
          <w:lang w:eastAsia="zh-CN"/>
        </w:rPr>
        <w:t>管理页面的权限</w:t>
      </w:r>
      <w:r w:rsidR="002D7EAC">
        <w:rPr>
          <w:rFonts w:ascii="微软雅黑" w:eastAsia="微软雅黑" w:hAnsi="微软雅黑" w:hint="eastAsia"/>
          <w:sz w:val="21"/>
          <w:szCs w:val="21"/>
          <w:lang w:eastAsia="zh-CN"/>
        </w:rPr>
        <w:t>：无</w:t>
      </w:r>
      <w:r w:rsidR="002D7EAC">
        <w:rPr>
          <w:rFonts w:ascii="微软雅黑" w:eastAsia="微软雅黑" w:hAnsi="微软雅黑"/>
          <w:sz w:val="21"/>
          <w:szCs w:val="21"/>
          <w:lang w:eastAsia="zh-CN"/>
        </w:rPr>
        <w:t>权限</w:t>
      </w:r>
      <w:r w:rsidR="00C85F17">
        <w:rPr>
          <w:rFonts w:ascii="微软雅黑" w:eastAsia="微软雅黑" w:hAnsi="微软雅黑" w:hint="eastAsia"/>
          <w:sz w:val="21"/>
          <w:szCs w:val="21"/>
          <w:lang w:eastAsia="zh-CN"/>
        </w:rPr>
        <w:t>，</w:t>
      </w:r>
      <w:r w:rsidR="00C85F17">
        <w:rPr>
          <w:rFonts w:ascii="微软雅黑" w:eastAsia="微软雅黑" w:hAnsi="微软雅黑"/>
          <w:sz w:val="21"/>
          <w:szCs w:val="21"/>
          <w:lang w:eastAsia="zh-CN"/>
        </w:rPr>
        <w:t>即不显示此菜单</w:t>
      </w:r>
      <w:r>
        <w:rPr>
          <w:rFonts w:ascii="微软雅黑" w:eastAsia="微软雅黑" w:hAnsi="微软雅黑"/>
          <w:sz w:val="21"/>
          <w:szCs w:val="21"/>
          <w:lang w:eastAsia="zh-CN"/>
        </w:rPr>
        <w:t>。</w:t>
      </w:r>
    </w:p>
    <w:p w:rsidR="002354E8" w:rsidRPr="002354E8" w:rsidRDefault="002354E8" w:rsidP="002354E8">
      <w:pPr>
        <w:pStyle w:val="ab"/>
        <w:widowControl w:val="0"/>
        <w:numPr>
          <w:ilvl w:val="0"/>
          <w:numId w:val="33"/>
        </w:numPr>
        <w:spacing w:before="0" w:after="0" w:line="360" w:lineRule="auto"/>
        <w:ind w:firstLineChars="0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角色</w:t>
      </w:r>
      <w:r>
        <w:rPr>
          <w:rFonts w:ascii="微软雅黑" w:eastAsia="微软雅黑" w:hAnsi="微软雅黑"/>
          <w:sz w:val="21"/>
          <w:szCs w:val="21"/>
          <w:lang w:eastAsia="zh-CN"/>
        </w:rPr>
        <w:t>管理页面的权限：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无</w:t>
      </w:r>
      <w:r>
        <w:rPr>
          <w:rFonts w:ascii="微软雅黑" w:eastAsia="微软雅黑" w:hAnsi="微软雅黑"/>
          <w:sz w:val="21"/>
          <w:szCs w:val="21"/>
          <w:lang w:eastAsia="zh-CN"/>
        </w:rPr>
        <w:t>权限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，</w:t>
      </w:r>
      <w:r w:rsidR="002D7EAC">
        <w:rPr>
          <w:rFonts w:ascii="微软雅黑" w:eastAsia="微软雅黑" w:hAnsi="微软雅黑"/>
          <w:sz w:val="21"/>
          <w:szCs w:val="21"/>
          <w:lang w:eastAsia="zh-CN"/>
        </w:rPr>
        <w:t>即</w:t>
      </w:r>
      <w:r>
        <w:rPr>
          <w:rFonts w:ascii="微软雅黑" w:eastAsia="微软雅黑" w:hAnsi="微软雅黑"/>
          <w:sz w:val="21"/>
          <w:szCs w:val="21"/>
          <w:lang w:eastAsia="zh-CN"/>
        </w:rPr>
        <w:t>不显示该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菜单</w:t>
      </w:r>
      <w:r>
        <w:rPr>
          <w:rFonts w:ascii="微软雅黑" w:eastAsia="微软雅黑" w:hAnsi="微软雅黑"/>
          <w:sz w:val="21"/>
          <w:szCs w:val="21"/>
          <w:lang w:eastAsia="zh-CN"/>
        </w:rPr>
        <w:t>。</w:t>
      </w:r>
    </w:p>
    <w:sectPr w:rsidR="002354E8" w:rsidRPr="002354E8" w:rsidSect="00061511">
      <w:headerReference w:type="default" r:id="rId43"/>
      <w:footerReference w:type="default" r:id="rId44"/>
      <w:type w:val="continuous"/>
      <w:pgSz w:w="12240" w:h="15840"/>
      <w:pgMar w:top="720" w:right="720" w:bottom="720" w:left="709" w:header="720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426AA" w:rsidRDefault="00C426AA" w:rsidP="00093BE1">
      <w:pPr>
        <w:spacing w:before="0" w:after="0"/>
      </w:pPr>
      <w:r>
        <w:separator/>
      </w:r>
    </w:p>
  </w:endnote>
  <w:endnote w:type="continuationSeparator" w:id="0">
    <w:p w:rsidR="00C426AA" w:rsidRDefault="00C426AA" w:rsidP="00093BE1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5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ook w:val="04A0" w:firstRow="1" w:lastRow="0" w:firstColumn="1" w:lastColumn="0" w:noHBand="0" w:noVBand="1"/>
    </w:tblPr>
    <w:tblGrid>
      <w:gridCol w:w="4878"/>
      <w:gridCol w:w="1260"/>
      <w:gridCol w:w="4878"/>
    </w:tblGrid>
    <w:tr w:rsidR="00863D4D" w:rsidTr="001F050D">
      <w:trPr>
        <w:trHeight w:val="180"/>
      </w:trPr>
      <w:tc>
        <w:tcPr>
          <w:tcW w:w="2214" w:type="pct"/>
        </w:tcPr>
        <w:p w:rsidR="00863D4D" w:rsidRDefault="00863D4D">
          <w:pPr>
            <w:pStyle w:val="a9"/>
          </w:pPr>
        </w:p>
      </w:tc>
      <w:tc>
        <w:tcPr>
          <w:tcW w:w="572" w:type="pct"/>
          <w:vMerge w:val="restart"/>
          <w:vAlign w:val="center"/>
        </w:tcPr>
        <w:p w:rsidR="00863D4D" w:rsidRPr="00CC63DF" w:rsidRDefault="00863D4D" w:rsidP="00CC63DF">
          <w:pPr>
            <w:pStyle w:val="a9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 xml:space="preserve">Page </w:t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begin"/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instrText xml:space="preserve"> PAGE  \* MERGEFORMAT </w:instrText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separate"/>
          </w:r>
          <w:r w:rsidR="002044F5">
            <w:rPr>
              <w:rFonts w:asciiTheme="majorHAnsi" w:hAnsiTheme="majorHAnsi"/>
              <w:noProof/>
              <w:color w:val="404040" w:themeColor="text1" w:themeTint="BF"/>
              <w:sz w:val="22"/>
              <w:szCs w:val="22"/>
            </w:rPr>
            <w:t>2</w:t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end"/>
          </w:r>
        </w:p>
      </w:tc>
      <w:tc>
        <w:tcPr>
          <w:tcW w:w="2214" w:type="pct"/>
        </w:tcPr>
        <w:p w:rsidR="00863D4D" w:rsidRDefault="00863D4D">
          <w:pPr>
            <w:pStyle w:val="a9"/>
          </w:pPr>
        </w:p>
      </w:tc>
    </w:tr>
    <w:tr w:rsidR="00863D4D" w:rsidTr="001F050D">
      <w:tc>
        <w:tcPr>
          <w:tcW w:w="2214" w:type="pct"/>
        </w:tcPr>
        <w:p w:rsidR="00863D4D" w:rsidRDefault="00863D4D">
          <w:pPr>
            <w:pStyle w:val="a9"/>
          </w:pPr>
        </w:p>
      </w:tc>
      <w:tc>
        <w:tcPr>
          <w:tcW w:w="572" w:type="pct"/>
          <w:vMerge/>
          <w:vAlign w:val="center"/>
        </w:tcPr>
        <w:p w:rsidR="00863D4D" w:rsidRDefault="00863D4D" w:rsidP="00CC63DF">
          <w:pPr>
            <w:pStyle w:val="a9"/>
            <w:jc w:val="center"/>
          </w:pPr>
        </w:p>
      </w:tc>
      <w:tc>
        <w:tcPr>
          <w:tcW w:w="2214" w:type="pct"/>
        </w:tcPr>
        <w:p w:rsidR="00863D4D" w:rsidRDefault="00863D4D">
          <w:pPr>
            <w:pStyle w:val="a9"/>
          </w:pPr>
        </w:p>
      </w:tc>
    </w:tr>
  </w:tbl>
  <w:p w:rsidR="00863D4D" w:rsidRDefault="00863D4D">
    <w:pPr>
      <w:pStyle w:val="a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5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ook w:val="04A0" w:firstRow="1" w:lastRow="0" w:firstColumn="1" w:lastColumn="0" w:noHBand="0" w:noVBand="1"/>
    </w:tblPr>
    <w:tblGrid>
      <w:gridCol w:w="4883"/>
      <w:gridCol w:w="1261"/>
      <w:gridCol w:w="4883"/>
    </w:tblGrid>
    <w:tr w:rsidR="00863D4D" w:rsidTr="001F050D">
      <w:trPr>
        <w:trHeight w:val="180"/>
      </w:trPr>
      <w:tc>
        <w:tcPr>
          <w:tcW w:w="2214" w:type="pct"/>
        </w:tcPr>
        <w:p w:rsidR="00863D4D" w:rsidRDefault="00863D4D">
          <w:pPr>
            <w:pStyle w:val="a9"/>
          </w:pPr>
        </w:p>
      </w:tc>
      <w:tc>
        <w:tcPr>
          <w:tcW w:w="572" w:type="pct"/>
          <w:vMerge w:val="restart"/>
          <w:vAlign w:val="center"/>
        </w:tcPr>
        <w:p w:rsidR="00863D4D" w:rsidRPr="00CC63DF" w:rsidRDefault="00863D4D" w:rsidP="00CC63DF">
          <w:pPr>
            <w:pStyle w:val="a9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 xml:space="preserve">Page </w:t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begin"/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instrText xml:space="preserve"> PAGE  \* MERGEFORMAT </w:instrText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separate"/>
          </w:r>
          <w:r w:rsidR="00570242">
            <w:rPr>
              <w:rFonts w:asciiTheme="majorHAnsi" w:hAnsiTheme="majorHAnsi"/>
              <w:noProof/>
              <w:color w:val="404040" w:themeColor="text1" w:themeTint="BF"/>
              <w:sz w:val="22"/>
              <w:szCs w:val="22"/>
            </w:rPr>
            <w:t>21</w:t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end"/>
          </w:r>
        </w:p>
      </w:tc>
      <w:tc>
        <w:tcPr>
          <w:tcW w:w="2214" w:type="pct"/>
        </w:tcPr>
        <w:p w:rsidR="00863D4D" w:rsidRDefault="00863D4D">
          <w:pPr>
            <w:pStyle w:val="a9"/>
          </w:pPr>
        </w:p>
      </w:tc>
    </w:tr>
    <w:tr w:rsidR="00863D4D" w:rsidTr="001F050D">
      <w:tc>
        <w:tcPr>
          <w:tcW w:w="2214" w:type="pct"/>
        </w:tcPr>
        <w:p w:rsidR="00863D4D" w:rsidRDefault="00863D4D">
          <w:pPr>
            <w:pStyle w:val="a9"/>
          </w:pPr>
        </w:p>
      </w:tc>
      <w:tc>
        <w:tcPr>
          <w:tcW w:w="572" w:type="pct"/>
          <w:vMerge/>
          <w:vAlign w:val="center"/>
        </w:tcPr>
        <w:p w:rsidR="00863D4D" w:rsidRDefault="00863D4D" w:rsidP="00CC63DF">
          <w:pPr>
            <w:pStyle w:val="a9"/>
            <w:jc w:val="center"/>
          </w:pPr>
        </w:p>
      </w:tc>
      <w:tc>
        <w:tcPr>
          <w:tcW w:w="2214" w:type="pct"/>
        </w:tcPr>
        <w:p w:rsidR="00863D4D" w:rsidRDefault="00863D4D">
          <w:pPr>
            <w:pStyle w:val="a9"/>
          </w:pPr>
        </w:p>
      </w:tc>
    </w:tr>
  </w:tbl>
  <w:p w:rsidR="00863D4D" w:rsidRDefault="00863D4D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426AA" w:rsidRDefault="00C426AA" w:rsidP="00093BE1">
      <w:pPr>
        <w:spacing w:before="0" w:after="0"/>
      </w:pPr>
      <w:r>
        <w:separator/>
      </w:r>
    </w:p>
  </w:footnote>
  <w:footnote w:type="continuationSeparator" w:id="0">
    <w:p w:rsidR="00C426AA" w:rsidRDefault="00C426AA" w:rsidP="00093BE1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5"/>
      <w:tblW w:w="5000" w:type="pct"/>
      <w:tblBorders>
        <w:top w:val="none" w:sz="0" w:space="0" w:color="auto"/>
        <w:left w:val="none" w:sz="0" w:space="0" w:color="auto"/>
        <w:bottom w:val="single" w:sz="4" w:space="0" w:color="404040" w:themeColor="text1" w:themeTint="BF"/>
        <w:right w:val="none" w:sz="0" w:space="0" w:color="auto"/>
      </w:tblBorders>
      <w:tblLook w:val="04A0" w:firstRow="1" w:lastRow="0" w:firstColumn="1" w:lastColumn="0" w:noHBand="0" w:noVBand="1"/>
    </w:tblPr>
    <w:tblGrid>
      <w:gridCol w:w="11016"/>
    </w:tblGrid>
    <w:tr w:rsidR="00863D4D" w:rsidRPr="003E5A01" w:rsidTr="0021530D">
      <w:trPr>
        <w:trHeight w:val="270"/>
      </w:trPr>
      <w:tc>
        <w:tcPr>
          <w:tcW w:w="5000" w:type="pct"/>
        </w:tcPr>
        <w:sdt>
          <w:sdtPr>
            <w:rPr>
              <w:rFonts w:asciiTheme="majorHAnsi" w:hAnsiTheme="majorHAnsi"/>
              <w:color w:val="404040" w:themeColor="text1" w:themeTint="BF"/>
            </w:rPr>
            <w:alias w:val="Title"/>
            <w:id w:val="944424585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:rsidR="00863D4D" w:rsidRPr="003E5A01" w:rsidRDefault="00863D4D" w:rsidP="00557485">
              <w:pPr>
                <w:pStyle w:val="a7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 w:hint="eastAsia"/>
                  <w:color w:val="404040" w:themeColor="text1" w:themeTint="BF"/>
                  <w:lang w:eastAsia="zh-CN"/>
                </w:rPr>
                <w:t>门店管理</w:t>
              </w:r>
            </w:p>
          </w:sdtContent>
        </w:sdt>
      </w:tc>
    </w:tr>
  </w:tbl>
  <w:p w:rsidR="00863D4D" w:rsidRDefault="00863D4D" w:rsidP="00775200">
    <w:pPr>
      <w:pStyle w:val="a8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5"/>
      <w:tblW w:w="5000" w:type="pct"/>
      <w:tblBorders>
        <w:top w:val="none" w:sz="0" w:space="0" w:color="auto"/>
        <w:left w:val="none" w:sz="0" w:space="0" w:color="auto"/>
        <w:bottom w:val="single" w:sz="4" w:space="0" w:color="404040" w:themeColor="text1" w:themeTint="BF"/>
        <w:right w:val="none" w:sz="0" w:space="0" w:color="auto"/>
      </w:tblBorders>
      <w:tblLook w:val="04A0" w:firstRow="1" w:lastRow="0" w:firstColumn="1" w:lastColumn="0" w:noHBand="0" w:noVBand="1"/>
    </w:tblPr>
    <w:tblGrid>
      <w:gridCol w:w="11027"/>
    </w:tblGrid>
    <w:tr w:rsidR="00863D4D" w:rsidRPr="003E5A01" w:rsidTr="0021530D">
      <w:trPr>
        <w:trHeight w:val="270"/>
      </w:trPr>
      <w:tc>
        <w:tcPr>
          <w:tcW w:w="5000" w:type="pct"/>
        </w:tcPr>
        <w:sdt>
          <w:sdtPr>
            <w:rPr>
              <w:rFonts w:asciiTheme="majorHAnsi" w:hAnsiTheme="majorHAnsi"/>
              <w:color w:val="404040" w:themeColor="text1" w:themeTint="BF"/>
            </w:rPr>
            <w:alias w:val="Title"/>
            <w:id w:val="1338125513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:rsidR="00863D4D" w:rsidRPr="003E5A01" w:rsidRDefault="00863D4D" w:rsidP="00557485">
              <w:pPr>
                <w:pStyle w:val="a7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 w:hint="eastAsia"/>
                  <w:color w:val="404040" w:themeColor="text1" w:themeTint="BF"/>
                  <w:lang w:eastAsia="zh-CN"/>
                </w:rPr>
                <w:t>门店管理</w:t>
              </w:r>
            </w:p>
          </w:sdtContent>
        </w:sdt>
      </w:tc>
    </w:tr>
  </w:tbl>
  <w:p w:rsidR="00863D4D" w:rsidRDefault="00863D4D" w:rsidP="00775200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F"/>
    <w:multiLevelType w:val="singleLevel"/>
    <w:tmpl w:val="F6C6A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>
    <w:nsid w:val="FFFFFF82"/>
    <w:multiLevelType w:val="singleLevel"/>
    <w:tmpl w:val="3678E7D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2">
    <w:nsid w:val="06633CD9"/>
    <w:multiLevelType w:val="multilevel"/>
    <w:tmpl w:val="4FF83EDA"/>
    <w:lvl w:ilvl="0">
      <w:start w:val="1"/>
      <w:numFmt w:val="decimal"/>
      <w:lvlText w:val="%1."/>
      <w:lvlJc w:val="left"/>
      <w:pPr>
        <w:ind w:left="840" w:hanging="420"/>
      </w:pPr>
      <w:rPr>
        <w:i w:val="0"/>
      </w:rPr>
    </w:lvl>
    <w:lvl w:ilvl="1">
      <w:start w:val="1"/>
      <w:numFmt w:val="decimal"/>
      <w:isLgl/>
      <w:lvlText w:val="%1.%2.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6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80" w:hanging="2160"/>
      </w:pPr>
      <w:rPr>
        <w:rFonts w:hint="default"/>
      </w:rPr>
    </w:lvl>
  </w:abstractNum>
  <w:abstractNum w:abstractNumId="3">
    <w:nsid w:val="0683736E"/>
    <w:multiLevelType w:val="hybridMultilevel"/>
    <w:tmpl w:val="AF606C18"/>
    <w:lvl w:ilvl="0" w:tplc="7AEE9DDC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90" w:hanging="420"/>
      </w:pPr>
    </w:lvl>
    <w:lvl w:ilvl="2" w:tplc="0409001B" w:tentative="1">
      <w:start w:val="1"/>
      <w:numFmt w:val="lowerRoman"/>
      <w:lvlText w:val="%3."/>
      <w:lvlJc w:val="right"/>
      <w:pPr>
        <w:ind w:left="2110" w:hanging="420"/>
      </w:pPr>
    </w:lvl>
    <w:lvl w:ilvl="3" w:tplc="0409000F" w:tentative="1">
      <w:start w:val="1"/>
      <w:numFmt w:val="decimal"/>
      <w:lvlText w:val="%4."/>
      <w:lvlJc w:val="left"/>
      <w:pPr>
        <w:ind w:left="2530" w:hanging="420"/>
      </w:pPr>
    </w:lvl>
    <w:lvl w:ilvl="4" w:tplc="04090019" w:tentative="1">
      <w:start w:val="1"/>
      <w:numFmt w:val="lowerLetter"/>
      <w:lvlText w:val="%5)"/>
      <w:lvlJc w:val="left"/>
      <w:pPr>
        <w:ind w:left="2950" w:hanging="420"/>
      </w:pPr>
    </w:lvl>
    <w:lvl w:ilvl="5" w:tplc="0409001B" w:tentative="1">
      <w:start w:val="1"/>
      <w:numFmt w:val="lowerRoman"/>
      <w:lvlText w:val="%6."/>
      <w:lvlJc w:val="right"/>
      <w:pPr>
        <w:ind w:left="3370" w:hanging="420"/>
      </w:pPr>
    </w:lvl>
    <w:lvl w:ilvl="6" w:tplc="0409000F" w:tentative="1">
      <w:start w:val="1"/>
      <w:numFmt w:val="decimal"/>
      <w:lvlText w:val="%7."/>
      <w:lvlJc w:val="left"/>
      <w:pPr>
        <w:ind w:left="3790" w:hanging="420"/>
      </w:pPr>
    </w:lvl>
    <w:lvl w:ilvl="7" w:tplc="04090019" w:tentative="1">
      <w:start w:val="1"/>
      <w:numFmt w:val="lowerLetter"/>
      <w:lvlText w:val="%8)"/>
      <w:lvlJc w:val="left"/>
      <w:pPr>
        <w:ind w:left="4210" w:hanging="420"/>
      </w:pPr>
    </w:lvl>
    <w:lvl w:ilvl="8" w:tplc="0409001B" w:tentative="1">
      <w:start w:val="1"/>
      <w:numFmt w:val="lowerRoman"/>
      <w:lvlText w:val="%9."/>
      <w:lvlJc w:val="right"/>
      <w:pPr>
        <w:ind w:left="4630" w:hanging="420"/>
      </w:pPr>
    </w:lvl>
  </w:abstractNum>
  <w:abstractNum w:abstractNumId="4">
    <w:nsid w:val="07027F2A"/>
    <w:multiLevelType w:val="hybridMultilevel"/>
    <w:tmpl w:val="783AA6C4"/>
    <w:lvl w:ilvl="0" w:tplc="5ED0D39E">
      <w:start w:val="1"/>
      <w:numFmt w:val="decimal"/>
      <w:lvlText w:val="%1."/>
      <w:lvlJc w:val="left"/>
      <w:pPr>
        <w:ind w:left="840" w:hanging="420"/>
      </w:pPr>
      <w:rPr>
        <w:i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0CE30417"/>
    <w:multiLevelType w:val="multilevel"/>
    <w:tmpl w:val="4FF83EDA"/>
    <w:lvl w:ilvl="0">
      <w:start w:val="1"/>
      <w:numFmt w:val="decimal"/>
      <w:lvlText w:val="%1."/>
      <w:lvlJc w:val="left"/>
      <w:pPr>
        <w:ind w:left="840" w:hanging="420"/>
      </w:pPr>
      <w:rPr>
        <w:i w:val="0"/>
      </w:rPr>
    </w:lvl>
    <w:lvl w:ilvl="1">
      <w:start w:val="1"/>
      <w:numFmt w:val="decimal"/>
      <w:isLgl/>
      <w:lvlText w:val="%1.%2.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6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80" w:hanging="2160"/>
      </w:pPr>
      <w:rPr>
        <w:rFonts w:hint="default"/>
      </w:rPr>
    </w:lvl>
  </w:abstractNum>
  <w:abstractNum w:abstractNumId="6">
    <w:nsid w:val="0D147CF7"/>
    <w:multiLevelType w:val="hybridMultilevel"/>
    <w:tmpl w:val="6CE4CEAC"/>
    <w:lvl w:ilvl="0" w:tplc="1DFEDF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D397D6A"/>
    <w:multiLevelType w:val="hybridMultilevel"/>
    <w:tmpl w:val="BD726F94"/>
    <w:lvl w:ilvl="0" w:tplc="574426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0D397E08"/>
    <w:multiLevelType w:val="multilevel"/>
    <w:tmpl w:val="865287B0"/>
    <w:lvl w:ilvl="0">
      <w:start w:val="1"/>
      <w:numFmt w:val="decimal"/>
      <w:lvlText w:val="%1."/>
      <w:lvlJc w:val="left"/>
      <w:pPr>
        <w:ind w:left="615" w:hanging="615"/>
      </w:pPr>
      <w:rPr>
        <w:rFonts w:hint="default"/>
      </w:rPr>
    </w:lvl>
    <w:lvl w:ilvl="1">
      <w:start w:val="1"/>
      <w:numFmt w:val="decimal"/>
      <w:lvlText w:val="%1.%2．"/>
      <w:lvlJc w:val="left"/>
      <w:pPr>
        <w:ind w:left="2139" w:hanging="720"/>
      </w:pPr>
      <w:rPr>
        <w:rFonts w:hint="default"/>
      </w:rPr>
    </w:lvl>
    <w:lvl w:ilvl="2">
      <w:start w:val="1"/>
      <w:numFmt w:val="decimal"/>
      <w:lvlText w:val="%1.%2．%3."/>
      <w:lvlJc w:val="left"/>
      <w:pPr>
        <w:ind w:left="2498" w:hanging="1080"/>
      </w:pPr>
      <w:rPr>
        <w:rFonts w:hint="default"/>
      </w:rPr>
    </w:lvl>
    <w:lvl w:ilvl="3">
      <w:start w:val="1"/>
      <w:numFmt w:val="decimal"/>
      <w:lvlText w:val="%1.%2．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．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．%3.%4.%5.%6."/>
      <w:lvlJc w:val="left"/>
      <w:pPr>
        <w:ind w:left="5345" w:hanging="1800"/>
      </w:pPr>
      <w:rPr>
        <w:rFonts w:hint="default"/>
      </w:rPr>
    </w:lvl>
    <w:lvl w:ilvl="6">
      <w:start w:val="1"/>
      <w:numFmt w:val="decimal"/>
      <w:lvlText w:val="%1.%2．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．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．%3.%4.%5.%6.%7.%8.%9."/>
      <w:lvlJc w:val="left"/>
      <w:pPr>
        <w:ind w:left="7832" w:hanging="2160"/>
      </w:pPr>
      <w:rPr>
        <w:rFonts w:hint="default"/>
      </w:rPr>
    </w:lvl>
  </w:abstractNum>
  <w:abstractNum w:abstractNumId="9">
    <w:nsid w:val="16A20286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0">
    <w:nsid w:val="18F76453"/>
    <w:multiLevelType w:val="multilevel"/>
    <w:tmpl w:val="15E687B8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>
    <w:nsid w:val="1B566F88"/>
    <w:multiLevelType w:val="multilevel"/>
    <w:tmpl w:val="FBCC5F94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>
    <w:nsid w:val="1D7E2FAE"/>
    <w:multiLevelType w:val="hybridMultilevel"/>
    <w:tmpl w:val="AF606C18"/>
    <w:lvl w:ilvl="0" w:tplc="7AEE9DDC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90" w:hanging="420"/>
      </w:pPr>
    </w:lvl>
    <w:lvl w:ilvl="2" w:tplc="0409001B" w:tentative="1">
      <w:start w:val="1"/>
      <w:numFmt w:val="lowerRoman"/>
      <w:lvlText w:val="%3."/>
      <w:lvlJc w:val="right"/>
      <w:pPr>
        <w:ind w:left="2110" w:hanging="420"/>
      </w:pPr>
    </w:lvl>
    <w:lvl w:ilvl="3" w:tplc="0409000F" w:tentative="1">
      <w:start w:val="1"/>
      <w:numFmt w:val="decimal"/>
      <w:lvlText w:val="%4."/>
      <w:lvlJc w:val="left"/>
      <w:pPr>
        <w:ind w:left="2530" w:hanging="420"/>
      </w:pPr>
    </w:lvl>
    <w:lvl w:ilvl="4" w:tplc="04090019" w:tentative="1">
      <w:start w:val="1"/>
      <w:numFmt w:val="lowerLetter"/>
      <w:lvlText w:val="%5)"/>
      <w:lvlJc w:val="left"/>
      <w:pPr>
        <w:ind w:left="2950" w:hanging="420"/>
      </w:pPr>
    </w:lvl>
    <w:lvl w:ilvl="5" w:tplc="0409001B" w:tentative="1">
      <w:start w:val="1"/>
      <w:numFmt w:val="lowerRoman"/>
      <w:lvlText w:val="%6."/>
      <w:lvlJc w:val="right"/>
      <w:pPr>
        <w:ind w:left="3370" w:hanging="420"/>
      </w:pPr>
    </w:lvl>
    <w:lvl w:ilvl="6" w:tplc="0409000F" w:tentative="1">
      <w:start w:val="1"/>
      <w:numFmt w:val="decimal"/>
      <w:lvlText w:val="%7."/>
      <w:lvlJc w:val="left"/>
      <w:pPr>
        <w:ind w:left="3790" w:hanging="420"/>
      </w:pPr>
    </w:lvl>
    <w:lvl w:ilvl="7" w:tplc="04090019" w:tentative="1">
      <w:start w:val="1"/>
      <w:numFmt w:val="lowerLetter"/>
      <w:lvlText w:val="%8)"/>
      <w:lvlJc w:val="left"/>
      <w:pPr>
        <w:ind w:left="4210" w:hanging="420"/>
      </w:pPr>
    </w:lvl>
    <w:lvl w:ilvl="8" w:tplc="0409001B" w:tentative="1">
      <w:start w:val="1"/>
      <w:numFmt w:val="lowerRoman"/>
      <w:lvlText w:val="%9."/>
      <w:lvlJc w:val="right"/>
      <w:pPr>
        <w:ind w:left="4630" w:hanging="420"/>
      </w:pPr>
    </w:lvl>
  </w:abstractNum>
  <w:abstractNum w:abstractNumId="13">
    <w:nsid w:val="1E0263C9"/>
    <w:multiLevelType w:val="multilevel"/>
    <w:tmpl w:val="4FF83EDA"/>
    <w:lvl w:ilvl="0">
      <w:start w:val="1"/>
      <w:numFmt w:val="decimal"/>
      <w:lvlText w:val="%1."/>
      <w:lvlJc w:val="left"/>
      <w:pPr>
        <w:ind w:left="840" w:hanging="420"/>
      </w:pPr>
      <w:rPr>
        <w:i w:val="0"/>
      </w:rPr>
    </w:lvl>
    <w:lvl w:ilvl="1">
      <w:start w:val="1"/>
      <w:numFmt w:val="decimal"/>
      <w:isLgl/>
      <w:lvlText w:val="%1.%2.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6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80" w:hanging="2160"/>
      </w:pPr>
      <w:rPr>
        <w:rFonts w:hint="default"/>
      </w:rPr>
    </w:lvl>
  </w:abstractNum>
  <w:abstractNum w:abstractNumId="14">
    <w:nsid w:val="1E584144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5">
    <w:nsid w:val="2020180F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6">
    <w:nsid w:val="21CA7672"/>
    <w:multiLevelType w:val="hybridMultilevel"/>
    <w:tmpl w:val="7FBE2756"/>
    <w:lvl w:ilvl="0" w:tplc="66286A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2A831567"/>
    <w:multiLevelType w:val="hybridMultilevel"/>
    <w:tmpl w:val="F3606A8C"/>
    <w:lvl w:ilvl="0" w:tplc="D8ACBEC4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90" w:hanging="420"/>
      </w:pPr>
    </w:lvl>
    <w:lvl w:ilvl="2" w:tplc="0409001B" w:tentative="1">
      <w:start w:val="1"/>
      <w:numFmt w:val="lowerRoman"/>
      <w:lvlText w:val="%3."/>
      <w:lvlJc w:val="right"/>
      <w:pPr>
        <w:ind w:left="2110" w:hanging="420"/>
      </w:pPr>
    </w:lvl>
    <w:lvl w:ilvl="3" w:tplc="0409000F" w:tentative="1">
      <w:start w:val="1"/>
      <w:numFmt w:val="decimal"/>
      <w:lvlText w:val="%4."/>
      <w:lvlJc w:val="left"/>
      <w:pPr>
        <w:ind w:left="2530" w:hanging="420"/>
      </w:pPr>
    </w:lvl>
    <w:lvl w:ilvl="4" w:tplc="04090019" w:tentative="1">
      <w:start w:val="1"/>
      <w:numFmt w:val="lowerLetter"/>
      <w:lvlText w:val="%5)"/>
      <w:lvlJc w:val="left"/>
      <w:pPr>
        <w:ind w:left="2950" w:hanging="420"/>
      </w:pPr>
    </w:lvl>
    <w:lvl w:ilvl="5" w:tplc="0409001B" w:tentative="1">
      <w:start w:val="1"/>
      <w:numFmt w:val="lowerRoman"/>
      <w:lvlText w:val="%6."/>
      <w:lvlJc w:val="right"/>
      <w:pPr>
        <w:ind w:left="3370" w:hanging="420"/>
      </w:pPr>
    </w:lvl>
    <w:lvl w:ilvl="6" w:tplc="0409000F" w:tentative="1">
      <w:start w:val="1"/>
      <w:numFmt w:val="decimal"/>
      <w:lvlText w:val="%7."/>
      <w:lvlJc w:val="left"/>
      <w:pPr>
        <w:ind w:left="3790" w:hanging="420"/>
      </w:pPr>
    </w:lvl>
    <w:lvl w:ilvl="7" w:tplc="04090019" w:tentative="1">
      <w:start w:val="1"/>
      <w:numFmt w:val="lowerLetter"/>
      <w:lvlText w:val="%8)"/>
      <w:lvlJc w:val="left"/>
      <w:pPr>
        <w:ind w:left="4210" w:hanging="420"/>
      </w:pPr>
    </w:lvl>
    <w:lvl w:ilvl="8" w:tplc="0409001B" w:tentative="1">
      <w:start w:val="1"/>
      <w:numFmt w:val="lowerRoman"/>
      <w:lvlText w:val="%9."/>
      <w:lvlJc w:val="right"/>
      <w:pPr>
        <w:ind w:left="4630" w:hanging="420"/>
      </w:pPr>
    </w:lvl>
  </w:abstractNum>
  <w:abstractNum w:abstractNumId="18">
    <w:nsid w:val="2B6219E9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9">
    <w:nsid w:val="2C8220A0"/>
    <w:multiLevelType w:val="multilevel"/>
    <w:tmpl w:val="ADAE8D22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>
    <w:nsid w:val="2C9E532A"/>
    <w:multiLevelType w:val="multilevel"/>
    <w:tmpl w:val="B046F4DC"/>
    <w:lvl w:ilvl="0">
      <w:start w:val="1"/>
      <w:numFmt w:val="decimal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tabs>
          <w:tab w:val="num" w:pos="216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21">
    <w:nsid w:val="311C3AEB"/>
    <w:multiLevelType w:val="hybridMultilevel"/>
    <w:tmpl w:val="F3606A8C"/>
    <w:lvl w:ilvl="0" w:tplc="D8ACBEC4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90" w:hanging="420"/>
      </w:pPr>
    </w:lvl>
    <w:lvl w:ilvl="2" w:tplc="0409001B" w:tentative="1">
      <w:start w:val="1"/>
      <w:numFmt w:val="lowerRoman"/>
      <w:lvlText w:val="%3."/>
      <w:lvlJc w:val="right"/>
      <w:pPr>
        <w:ind w:left="2110" w:hanging="420"/>
      </w:pPr>
    </w:lvl>
    <w:lvl w:ilvl="3" w:tplc="0409000F" w:tentative="1">
      <w:start w:val="1"/>
      <w:numFmt w:val="decimal"/>
      <w:lvlText w:val="%4."/>
      <w:lvlJc w:val="left"/>
      <w:pPr>
        <w:ind w:left="2530" w:hanging="420"/>
      </w:pPr>
    </w:lvl>
    <w:lvl w:ilvl="4" w:tplc="04090019" w:tentative="1">
      <w:start w:val="1"/>
      <w:numFmt w:val="lowerLetter"/>
      <w:lvlText w:val="%5)"/>
      <w:lvlJc w:val="left"/>
      <w:pPr>
        <w:ind w:left="2950" w:hanging="420"/>
      </w:pPr>
    </w:lvl>
    <w:lvl w:ilvl="5" w:tplc="0409001B" w:tentative="1">
      <w:start w:val="1"/>
      <w:numFmt w:val="lowerRoman"/>
      <w:lvlText w:val="%6."/>
      <w:lvlJc w:val="right"/>
      <w:pPr>
        <w:ind w:left="3370" w:hanging="420"/>
      </w:pPr>
    </w:lvl>
    <w:lvl w:ilvl="6" w:tplc="0409000F" w:tentative="1">
      <w:start w:val="1"/>
      <w:numFmt w:val="decimal"/>
      <w:lvlText w:val="%7."/>
      <w:lvlJc w:val="left"/>
      <w:pPr>
        <w:ind w:left="3790" w:hanging="420"/>
      </w:pPr>
    </w:lvl>
    <w:lvl w:ilvl="7" w:tplc="04090019" w:tentative="1">
      <w:start w:val="1"/>
      <w:numFmt w:val="lowerLetter"/>
      <w:lvlText w:val="%8)"/>
      <w:lvlJc w:val="left"/>
      <w:pPr>
        <w:ind w:left="4210" w:hanging="420"/>
      </w:pPr>
    </w:lvl>
    <w:lvl w:ilvl="8" w:tplc="0409001B" w:tentative="1">
      <w:start w:val="1"/>
      <w:numFmt w:val="lowerRoman"/>
      <w:lvlText w:val="%9."/>
      <w:lvlJc w:val="right"/>
      <w:pPr>
        <w:ind w:left="4630" w:hanging="420"/>
      </w:pPr>
    </w:lvl>
  </w:abstractNum>
  <w:abstractNum w:abstractNumId="22">
    <w:nsid w:val="316D5AA2"/>
    <w:multiLevelType w:val="hybridMultilevel"/>
    <w:tmpl w:val="4EF8171A"/>
    <w:lvl w:ilvl="0" w:tplc="963ADC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36161D9C"/>
    <w:multiLevelType w:val="hybridMultilevel"/>
    <w:tmpl w:val="FBD6F6A0"/>
    <w:lvl w:ilvl="0" w:tplc="27BE06E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38BA711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>
    <w:nsid w:val="3E4069EC"/>
    <w:multiLevelType w:val="multilevel"/>
    <w:tmpl w:val="58C6FF7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6">
    <w:nsid w:val="3F543D70"/>
    <w:multiLevelType w:val="hybridMultilevel"/>
    <w:tmpl w:val="E8AEF2D0"/>
    <w:lvl w:ilvl="0" w:tplc="1F2C27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46C23978"/>
    <w:multiLevelType w:val="hybridMultilevel"/>
    <w:tmpl w:val="DC7E6B56"/>
    <w:lvl w:ilvl="0" w:tplc="D8ACBEC4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90" w:hanging="420"/>
      </w:pPr>
    </w:lvl>
    <w:lvl w:ilvl="2" w:tplc="0409001B" w:tentative="1">
      <w:start w:val="1"/>
      <w:numFmt w:val="lowerRoman"/>
      <w:lvlText w:val="%3."/>
      <w:lvlJc w:val="right"/>
      <w:pPr>
        <w:ind w:left="2110" w:hanging="420"/>
      </w:pPr>
    </w:lvl>
    <w:lvl w:ilvl="3" w:tplc="0409000F" w:tentative="1">
      <w:start w:val="1"/>
      <w:numFmt w:val="decimal"/>
      <w:lvlText w:val="%4."/>
      <w:lvlJc w:val="left"/>
      <w:pPr>
        <w:ind w:left="2530" w:hanging="420"/>
      </w:pPr>
    </w:lvl>
    <w:lvl w:ilvl="4" w:tplc="04090019" w:tentative="1">
      <w:start w:val="1"/>
      <w:numFmt w:val="lowerLetter"/>
      <w:lvlText w:val="%5)"/>
      <w:lvlJc w:val="left"/>
      <w:pPr>
        <w:ind w:left="2950" w:hanging="420"/>
      </w:pPr>
    </w:lvl>
    <w:lvl w:ilvl="5" w:tplc="0409001B" w:tentative="1">
      <w:start w:val="1"/>
      <w:numFmt w:val="lowerRoman"/>
      <w:lvlText w:val="%6."/>
      <w:lvlJc w:val="right"/>
      <w:pPr>
        <w:ind w:left="3370" w:hanging="420"/>
      </w:pPr>
    </w:lvl>
    <w:lvl w:ilvl="6" w:tplc="0409000F" w:tentative="1">
      <w:start w:val="1"/>
      <w:numFmt w:val="decimal"/>
      <w:lvlText w:val="%7."/>
      <w:lvlJc w:val="left"/>
      <w:pPr>
        <w:ind w:left="3790" w:hanging="420"/>
      </w:pPr>
    </w:lvl>
    <w:lvl w:ilvl="7" w:tplc="04090019" w:tentative="1">
      <w:start w:val="1"/>
      <w:numFmt w:val="lowerLetter"/>
      <w:lvlText w:val="%8)"/>
      <w:lvlJc w:val="left"/>
      <w:pPr>
        <w:ind w:left="4210" w:hanging="420"/>
      </w:pPr>
    </w:lvl>
    <w:lvl w:ilvl="8" w:tplc="0409001B" w:tentative="1">
      <w:start w:val="1"/>
      <w:numFmt w:val="lowerRoman"/>
      <w:lvlText w:val="%9."/>
      <w:lvlJc w:val="right"/>
      <w:pPr>
        <w:ind w:left="4630" w:hanging="420"/>
      </w:pPr>
    </w:lvl>
  </w:abstractNum>
  <w:abstractNum w:abstractNumId="28">
    <w:nsid w:val="47C45F8F"/>
    <w:multiLevelType w:val="hybridMultilevel"/>
    <w:tmpl w:val="BADC187E"/>
    <w:lvl w:ilvl="0" w:tplc="4FE2E1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47DC742C"/>
    <w:multiLevelType w:val="hybridMultilevel"/>
    <w:tmpl w:val="B07E593A"/>
    <w:lvl w:ilvl="0" w:tplc="05A273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51D226D4"/>
    <w:multiLevelType w:val="hybridMultilevel"/>
    <w:tmpl w:val="F3606A8C"/>
    <w:lvl w:ilvl="0" w:tplc="D8ACBEC4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90" w:hanging="420"/>
      </w:pPr>
    </w:lvl>
    <w:lvl w:ilvl="2" w:tplc="0409001B" w:tentative="1">
      <w:start w:val="1"/>
      <w:numFmt w:val="lowerRoman"/>
      <w:lvlText w:val="%3."/>
      <w:lvlJc w:val="right"/>
      <w:pPr>
        <w:ind w:left="2110" w:hanging="420"/>
      </w:pPr>
    </w:lvl>
    <w:lvl w:ilvl="3" w:tplc="0409000F" w:tentative="1">
      <w:start w:val="1"/>
      <w:numFmt w:val="decimal"/>
      <w:lvlText w:val="%4."/>
      <w:lvlJc w:val="left"/>
      <w:pPr>
        <w:ind w:left="2530" w:hanging="420"/>
      </w:pPr>
    </w:lvl>
    <w:lvl w:ilvl="4" w:tplc="04090019" w:tentative="1">
      <w:start w:val="1"/>
      <w:numFmt w:val="lowerLetter"/>
      <w:lvlText w:val="%5)"/>
      <w:lvlJc w:val="left"/>
      <w:pPr>
        <w:ind w:left="2950" w:hanging="420"/>
      </w:pPr>
    </w:lvl>
    <w:lvl w:ilvl="5" w:tplc="0409001B" w:tentative="1">
      <w:start w:val="1"/>
      <w:numFmt w:val="lowerRoman"/>
      <w:lvlText w:val="%6."/>
      <w:lvlJc w:val="right"/>
      <w:pPr>
        <w:ind w:left="3370" w:hanging="420"/>
      </w:pPr>
    </w:lvl>
    <w:lvl w:ilvl="6" w:tplc="0409000F" w:tentative="1">
      <w:start w:val="1"/>
      <w:numFmt w:val="decimal"/>
      <w:lvlText w:val="%7."/>
      <w:lvlJc w:val="left"/>
      <w:pPr>
        <w:ind w:left="3790" w:hanging="420"/>
      </w:pPr>
    </w:lvl>
    <w:lvl w:ilvl="7" w:tplc="04090019" w:tentative="1">
      <w:start w:val="1"/>
      <w:numFmt w:val="lowerLetter"/>
      <w:lvlText w:val="%8)"/>
      <w:lvlJc w:val="left"/>
      <w:pPr>
        <w:ind w:left="4210" w:hanging="420"/>
      </w:pPr>
    </w:lvl>
    <w:lvl w:ilvl="8" w:tplc="0409001B" w:tentative="1">
      <w:start w:val="1"/>
      <w:numFmt w:val="lowerRoman"/>
      <w:lvlText w:val="%9."/>
      <w:lvlJc w:val="right"/>
      <w:pPr>
        <w:ind w:left="4630" w:hanging="420"/>
      </w:pPr>
    </w:lvl>
  </w:abstractNum>
  <w:abstractNum w:abstractNumId="31">
    <w:nsid w:val="56BF1F44"/>
    <w:multiLevelType w:val="multilevel"/>
    <w:tmpl w:val="7054B4B6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>
    <w:nsid w:val="571E6D21"/>
    <w:multiLevelType w:val="hybridMultilevel"/>
    <w:tmpl w:val="F3606A8C"/>
    <w:lvl w:ilvl="0" w:tplc="D8ACBEC4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90" w:hanging="420"/>
      </w:pPr>
    </w:lvl>
    <w:lvl w:ilvl="2" w:tplc="0409001B" w:tentative="1">
      <w:start w:val="1"/>
      <w:numFmt w:val="lowerRoman"/>
      <w:lvlText w:val="%3."/>
      <w:lvlJc w:val="right"/>
      <w:pPr>
        <w:ind w:left="2110" w:hanging="420"/>
      </w:pPr>
    </w:lvl>
    <w:lvl w:ilvl="3" w:tplc="0409000F" w:tentative="1">
      <w:start w:val="1"/>
      <w:numFmt w:val="decimal"/>
      <w:lvlText w:val="%4."/>
      <w:lvlJc w:val="left"/>
      <w:pPr>
        <w:ind w:left="2530" w:hanging="420"/>
      </w:pPr>
    </w:lvl>
    <w:lvl w:ilvl="4" w:tplc="04090019" w:tentative="1">
      <w:start w:val="1"/>
      <w:numFmt w:val="lowerLetter"/>
      <w:lvlText w:val="%5)"/>
      <w:lvlJc w:val="left"/>
      <w:pPr>
        <w:ind w:left="2950" w:hanging="420"/>
      </w:pPr>
    </w:lvl>
    <w:lvl w:ilvl="5" w:tplc="0409001B" w:tentative="1">
      <w:start w:val="1"/>
      <w:numFmt w:val="lowerRoman"/>
      <w:lvlText w:val="%6."/>
      <w:lvlJc w:val="right"/>
      <w:pPr>
        <w:ind w:left="3370" w:hanging="420"/>
      </w:pPr>
    </w:lvl>
    <w:lvl w:ilvl="6" w:tplc="0409000F" w:tentative="1">
      <w:start w:val="1"/>
      <w:numFmt w:val="decimal"/>
      <w:lvlText w:val="%7."/>
      <w:lvlJc w:val="left"/>
      <w:pPr>
        <w:ind w:left="3790" w:hanging="420"/>
      </w:pPr>
    </w:lvl>
    <w:lvl w:ilvl="7" w:tplc="04090019" w:tentative="1">
      <w:start w:val="1"/>
      <w:numFmt w:val="lowerLetter"/>
      <w:lvlText w:val="%8)"/>
      <w:lvlJc w:val="left"/>
      <w:pPr>
        <w:ind w:left="4210" w:hanging="420"/>
      </w:pPr>
    </w:lvl>
    <w:lvl w:ilvl="8" w:tplc="0409001B" w:tentative="1">
      <w:start w:val="1"/>
      <w:numFmt w:val="lowerRoman"/>
      <w:lvlText w:val="%9."/>
      <w:lvlJc w:val="right"/>
      <w:pPr>
        <w:ind w:left="4630" w:hanging="420"/>
      </w:pPr>
    </w:lvl>
  </w:abstractNum>
  <w:abstractNum w:abstractNumId="33">
    <w:nsid w:val="5E8B3B34"/>
    <w:multiLevelType w:val="hybridMultilevel"/>
    <w:tmpl w:val="6E88F128"/>
    <w:lvl w:ilvl="0" w:tplc="DCFE9F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6C886EFB"/>
    <w:multiLevelType w:val="multilevel"/>
    <w:tmpl w:val="865287B0"/>
    <w:lvl w:ilvl="0">
      <w:start w:val="1"/>
      <w:numFmt w:val="decimal"/>
      <w:lvlText w:val="%1."/>
      <w:lvlJc w:val="left"/>
      <w:pPr>
        <w:ind w:left="615" w:hanging="615"/>
      </w:pPr>
      <w:rPr>
        <w:rFonts w:hint="default"/>
      </w:rPr>
    </w:lvl>
    <w:lvl w:ilvl="1">
      <w:start w:val="1"/>
      <w:numFmt w:val="decimal"/>
      <w:lvlText w:val="%1.%2．"/>
      <w:lvlJc w:val="left"/>
      <w:pPr>
        <w:ind w:left="2139" w:hanging="720"/>
      </w:pPr>
      <w:rPr>
        <w:rFonts w:hint="default"/>
      </w:rPr>
    </w:lvl>
    <w:lvl w:ilvl="2">
      <w:start w:val="1"/>
      <w:numFmt w:val="decimal"/>
      <w:lvlText w:val="%1.%2．%3."/>
      <w:lvlJc w:val="left"/>
      <w:pPr>
        <w:ind w:left="2498" w:hanging="1080"/>
      </w:pPr>
      <w:rPr>
        <w:rFonts w:hint="default"/>
      </w:rPr>
    </w:lvl>
    <w:lvl w:ilvl="3">
      <w:start w:val="1"/>
      <w:numFmt w:val="decimal"/>
      <w:lvlText w:val="%1.%2．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．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．%3.%4.%5.%6."/>
      <w:lvlJc w:val="left"/>
      <w:pPr>
        <w:ind w:left="5345" w:hanging="1800"/>
      </w:pPr>
      <w:rPr>
        <w:rFonts w:hint="default"/>
      </w:rPr>
    </w:lvl>
    <w:lvl w:ilvl="6">
      <w:start w:val="1"/>
      <w:numFmt w:val="decimal"/>
      <w:lvlText w:val="%1.%2．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．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．%3.%4.%5.%6.%7.%8.%9."/>
      <w:lvlJc w:val="left"/>
      <w:pPr>
        <w:ind w:left="7832" w:hanging="2160"/>
      </w:pPr>
      <w:rPr>
        <w:rFonts w:hint="default"/>
      </w:rPr>
    </w:lvl>
  </w:abstractNum>
  <w:abstractNum w:abstractNumId="35">
    <w:nsid w:val="786B65CA"/>
    <w:multiLevelType w:val="multilevel"/>
    <w:tmpl w:val="72C8CE34"/>
    <w:lvl w:ilvl="0">
      <w:start w:val="1"/>
      <w:numFmt w:val="decimal"/>
      <w:pStyle w:val="AxureHeading1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pStyle w:val="AxureHeading2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pStyle w:val="AxureHeading3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pStyle w:val="AxureHeading4"/>
      <w:suff w:val="space"/>
      <w:lvlText w:val="%1.%2.%3.%4."/>
      <w:lvlJc w:val="left"/>
      <w:pPr>
        <w:tabs>
          <w:tab w:val="num" w:pos="180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36">
    <w:nsid w:val="786B7F5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7">
    <w:nsid w:val="790E5118"/>
    <w:multiLevelType w:val="multilevel"/>
    <w:tmpl w:val="0409001D"/>
    <w:lvl w:ilvl="0">
      <w:start w:val="1"/>
      <w:numFmt w:val="decimal"/>
      <w:lvlText w:val="%1"/>
      <w:lvlJc w:val="left"/>
      <w:pPr>
        <w:ind w:left="1145" w:hanging="425"/>
      </w:pPr>
    </w:lvl>
    <w:lvl w:ilvl="1">
      <w:start w:val="1"/>
      <w:numFmt w:val="decimal"/>
      <w:lvlText w:val="%1.%2"/>
      <w:lvlJc w:val="left"/>
      <w:pPr>
        <w:ind w:left="1712" w:hanging="567"/>
      </w:pPr>
    </w:lvl>
    <w:lvl w:ilvl="2">
      <w:start w:val="1"/>
      <w:numFmt w:val="decimal"/>
      <w:lvlText w:val="%1.%2.%3"/>
      <w:lvlJc w:val="left"/>
      <w:pPr>
        <w:ind w:left="2138" w:hanging="567"/>
      </w:pPr>
    </w:lvl>
    <w:lvl w:ilvl="3">
      <w:start w:val="1"/>
      <w:numFmt w:val="decimal"/>
      <w:lvlText w:val="%1.%2.%3.%4"/>
      <w:lvlJc w:val="left"/>
      <w:pPr>
        <w:ind w:left="2704" w:hanging="708"/>
      </w:pPr>
    </w:lvl>
    <w:lvl w:ilvl="4">
      <w:start w:val="1"/>
      <w:numFmt w:val="decimal"/>
      <w:lvlText w:val="%1.%2.%3.%4.%5"/>
      <w:lvlJc w:val="left"/>
      <w:pPr>
        <w:ind w:left="3271" w:hanging="850"/>
      </w:pPr>
    </w:lvl>
    <w:lvl w:ilvl="5">
      <w:start w:val="1"/>
      <w:numFmt w:val="decimal"/>
      <w:lvlText w:val="%1.%2.%3.%4.%5.%6"/>
      <w:lvlJc w:val="left"/>
      <w:pPr>
        <w:ind w:left="3980" w:hanging="1134"/>
      </w:pPr>
    </w:lvl>
    <w:lvl w:ilvl="6">
      <w:start w:val="1"/>
      <w:numFmt w:val="decimal"/>
      <w:lvlText w:val="%1.%2.%3.%4.%5.%6.%7"/>
      <w:lvlJc w:val="left"/>
      <w:pPr>
        <w:ind w:left="4547" w:hanging="1276"/>
      </w:pPr>
    </w:lvl>
    <w:lvl w:ilvl="7">
      <w:start w:val="1"/>
      <w:numFmt w:val="decimal"/>
      <w:lvlText w:val="%1.%2.%3.%4.%5.%6.%7.%8"/>
      <w:lvlJc w:val="left"/>
      <w:pPr>
        <w:ind w:left="5114" w:hanging="1418"/>
      </w:pPr>
    </w:lvl>
    <w:lvl w:ilvl="8">
      <w:start w:val="1"/>
      <w:numFmt w:val="decimal"/>
      <w:lvlText w:val="%1.%2.%3.%4.%5.%6.%7.%8.%9"/>
      <w:lvlJc w:val="left"/>
      <w:pPr>
        <w:ind w:left="5822" w:hanging="1700"/>
      </w:pPr>
    </w:lvl>
  </w:abstractNum>
  <w:num w:numId="1">
    <w:abstractNumId w:val="15"/>
  </w:num>
  <w:num w:numId="2">
    <w:abstractNumId w:val="20"/>
  </w:num>
  <w:num w:numId="3">
    <w:abstractNumId w:val="18"/>
  </w:num>
  <w:num w:numId="4">
    <w:abstractNumId w:val="35"/>
  </w:num>
  <w:num w:numId="5">
    <w:abstractNumId w:val="9"/>
  </w:num>
  <w:num w:numId="6">
    <w:abstractNumId w:val="14"/>
  </w:num>
  <w:num w:numId="7">
    <w:abstractNumId w:val="24"/>
  </w:num>
  <w:num w:numId="8">
    <w:abstractNumId w:val="36"/>
  </w:num>
  <w:num w:numId="9">
    <w:abstractNumId w:val="1"/>
  </w:num>
  <w:num w:numId="10">
    <w:abstractNumId w:val="0"/>
  </w:num>
  <w:num w:numId="11">
    <w:abstractNumId w:val="23"/>
  </w:num>
  <w:num w:numId="12">
    <w:abstractNumId w:val="6"/>
  </w:num>
  <w:num w:numId="13">
    <w:abstractNumId w:val="2"/>
  </w:num>
  <w:num w:numId="14">
    <w:abstractNumId w:val="4"/>
  </w:num>
  <w:num w:numId="15">
    <w:abstractNumId w:val="37"/>
  </w:num>
  <w:num w:numId="16">
    <w:abstractNumId w:val="25"/>
  </w:num>
  <w:num w:numId="17">
    <w:abstractNumId w:val="8"/>
  </w:num>
  <w:num w:numId="18">
    <w:abstractNumId w:val="28"/>
  </w:num>
  <w:num w:numId="19">
    <w:abstractNumId w:val="22"/>
  </w:num>
  <w:num w:numId="20">
    <w:abstractNumId w:val="29"/>
  </w:num>
  <w:num w:numId="21">
    <w:abstractNumId w:val="7"/>
  </w:num>
  <w:num w:numId="22">
    <w:abstractNumId w:val="16"/>
  </w:num>
  <w:num w:numId="23">
    <w:abstractNumId w:val="26"/>
  </w:num>
  <w:num w:numId="24">
    <w:abstractNumId w:val="33"/>
  </w:num>
  <w:num w:numId="25">
    <w:abstractNumId w:val="34"/>
  </w:num>
  <w:num w:numId="26">
    <w:abstractNumId w:val="3"/>
  </w:num>
  <w:num w:numId="27">
    <w:abstractNumId w:val="17"/>
  </w:num>
  <w:num w:numId="28">
    <w:abstractNumId w:val="21"/>
  </w:num>
  <w:num w:numId="29">
    <w:abstractNumId w:val="5"/>
  </w:num>
  <w:num w:numId="30">
    <w:abstractNumId w:val="12"/>
  </w:num>
  <w:num w:numId="31">
    <w:abstractNumId w:val="32"/>
  </w:num>
  <w:num w:numId="32">
    <w:abstractNumId w:val="30"/>
  </w:num>
  <w:num w:numId="33">
    <w:abstractNumId w:val="27"/>
  </w:num>
  <w:num w:numId="3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59757A"/>
    <w:rsid w:val="000005E9"/>
    <w:rsid w:val="00002CEA"/>
    <w:rsid w:val="0001625C"/>
    <w:rsid w:val="00020EA2"/>
    <w:rsid w:val="000407E1"/>
    <w:rsid w:val="00042613"/>
    <w:rsid w:val="00050CE1"/>
    <w:rsid w:val="00053D03"/>
    <w:rsid w:val="0005473D"/>
    <w:rsid w:val="00056391"/>
    <w:rsid w:val="00056A89"/>
    <w:rsid w:val="00057B70"/>
    <w:rsid w:val="00061511"/>
    <w:rsid w:val="00062502"/>
    <w:rsid w:val="000730D6"/>
    <w:rsid w:val="00075991"/>
    <w:rsid w:val="00076AF6"/>
    <w:rsid w:val="00093BE1"/>
    <w:rsid w:val="000A0635"/>
    <w:rsid w:val="000A4636"/>
    <w:rsid w:val="000B41E1"/>
    <w:rsid w:val="000C07F5"/>
    <w:rsid w:val="000C1D1F"/>
    <w:rsid w:val="000C5777"/>
    <w:rsid w:val="000C7A1C"/>
    <w:rsid w:val="000D532C"/>
    <w:rsid w:val="000D7DDC"/>
    <w:rsid w:val="000E2041"/>
    <w:rsid w:val="000E4373"/>
    <w:rsid w:val="000E72B0"/>
    <w:rsid w:val="000F4F6A"/>
    <w:rsid w:val="00101A5A"/>
    <w:rsid w:val="00103DC5"/>
    <w:rsid w:val="0011246E"/>
    <w:rsid w:val="00115633"/>
    <w:rsid w:val="00115C1F"/>
    <w:rsid w:val="00117A19"/>
    <w:rsid w:val="001204D0"/>
    <w:rsid w:val="001212CE"/>
    <w:rsid w:val="00124F45"/>
    <w:rsid w:val="0013113E"/>
    <w:rsid w:val="0014359B"/>
    <w:rsid w:val="001469F5"/>
    <w:rsid w:val="0014737A"/>
    <w:rsid w:val="001658FB"/>
    <w:rsid w:val="00166A43"/>
    <w:rsid w:val="00166AEB"/>
    <w:rsid w:val="001672E3"/>
    <w:rsid w:val="0017065F"/>
    <w:rsid w:val="001900A2"/>
    <w:rsid w:val="00197979"/>
    <w:rsid w:val="001B3AFE"/>
    <w:rsid w:val="001B41A4"/>
    <w:rsid w:val="001B57FA"/>
    <w:rsid w:val="001B753C"/>
    <w:rsid w:val="001C5100"/>
    <w:rsid w:val="001D190B"/>
    <w:rsid w:val="001D5B29"/>
    <w:rsid w:val="001D680B"/>
    <w:rsid w:val="001E3AB4"/>
    <w:rsid w:val="001F050D"/>
    <w:rsid w:val="001F630D"/>
    <w:rsid w:val="002031D8"/>
    <w:rsid w:val="002037E8"/>
    <w:rsid w:val="002044F5"/>
    <w:rsid w:val="0021128A"/>
    <w:rsid w:val="00212884"/>
    <w:rsid w:val="0021530D"/>
    <w:rsid w:val="0021768A"/>
    <w:rsid w:val="00221722"/>
    <w:rsid w:val="00222A71"/>
    <w:rsid w:val="002354E8"/>
    <w:rsid w:val="0023791B"/>
    <w:rsid w:val="0024259F"/>
    <w:rsid w:val="00243776"/>
    <w:rsid w:val="00251B99"/>
    <w:rsid w:val="002545EC"/>
    <w:rsid w:val="00257AD2"/>
    <w:rsid w:val="00272A14"/>
    <w:rsid w:val="0028301E"/>
    <w:rsid w:val="00286776"/>
    <w:rsid w:val="00287582"/>
    <w:rsid w:val="002935CF"/>
    <w:rsid w:val="00297DB6"/>
    <w:rsid w:val="002B49D5"/>
    <w:rsid w:val="002C179C"/>
    <w:rsid w:val="002C29B9"/>
    <w:rsid w:val="002C512F"/>
    <w:rsid w:val="002D0A97"/>
    <w:rsid w:val="002D0ACE"/>
    <w:rsid w:val="002D42B4"/>
    <w:rsid w:val="002D64D0"/>
    <w:rsid w:val="002D7EAC"/>
    <w:rsid w:val="002E28CD"/>
    <w:rsid w:val="00301E5A"/>
    <w:rsid w:val="00301F55"/>
    <w:rsid w:val="003040CD"/>
    <w:rsid w:val="0031497A"/>
    <w:rsid w:val="00317D15"/>
    <w:rsid w:val="00324A02"/>
    <w:rsid w:val="00342D34"/>
    <w:rsid w:val="00360CB9"/>
    <w:rsid w:val="003734C9"/>
    <w:rsid w:val="00377999"/>
    <w:rsid w:val="00383923"/>
    <w:rsid w:val="003844F2"/>
    <w:rsid w:val="0039150E"/>
    <w:rsid w:val="00394626"/>
    <w:rsid w:val="00395368"/>
    <w:rsid w:val="003A0EE9"/>
    <w:rsid w:val="003A3147"/>
    <w:rsid w:val="003A54A5"/>
    <w:rsid w:val="003B29A0"/>
    <w:rsid w:val="003E5A01"/>
    <w:rsid w:val="003E6CF6"/>
    <w:rsid w:val="003E6F8C"/>
    <w:rsid w:val="003F18E7"/>
    <w:rsid w:val="0040784F"/>
    <w:rsid w:val="004144D0"/>
    <w:rsid w:val="00414A3A"/>
    <w:rsid w:val="004204D8"/>
    <w:rsid w:val="00420E4B"/>
    <w:rsid w:val="00424FC8"/>
    <w:rsid w:val="00433B3E"/>
    <w:rsid w:val="004343E8"/>
    <w:rsid w:val="00436AAE"/>
    <w:rsid w:val="00447B2A"/>
    <w:rsid w:val="00453088"/>
    <w:rsid w:val="00462322"/>
    <w:rsid w:val="00465A5C"/>
    <w:rsid w:val="00473CA9"/>
    <w:rsid w:val="00473EDA"/>
    <w:rsid w:val="0047566E"/>
    <w:rsid w:val="00480B6D"/>
    <w:rsid w:val="004852C3"/>
    <w:rsid w:val="00487B8A"/>
    <w:rsid w:val="004A0066"/>
    <w:rsid w:val="004A1967"/>
    <w:rsid w:val="004A3C60"/>
    <w:rsid w:val="004A4493"/>
    <w:rsid w:val="004B3858"/>
    <w:rsid w:val="004B3D7A"/>
    <w:rsid w:val="004B40F5"/>
    <w:rsid w:val="004C1052"/>
    <w:rsid w:val="004C1B23"/>
    <w:rsid w:val="004C3193"/>
    <w:rsid w:val="004C75C4"/>
    <w:rsid w:val="004D04E9"/>
    <w:rsid w:val="004E0105"/>
    <w:rsid w:val="004E2A92"/>
    <w:rsid w:val="004E6654"/>
    <w:rsid w:val="004F06E0"/>
    <w:rsid w:val="004F3FB3"/>
    <w:rsid w:val="0051186F"/>
    <w:rsid w:val="00512B42"/>
    <w:rsid w:val="00514A6B"/>
    <w:rsid w:val="005150BB"/>
    <w:rsid w:val="005164E1"/>
    <w:rsid w:val="005170F3"/>
    <w:rsid w:val="0052216A"/>
    <w:rsid w:val="00526A97"/>
    <w:rsid w:val="00545AA3"/>
    <w:rsid w:val="00552DF5"/>
    <w:rsid w:val="00557485"/>
    <w:rsid w:val="00563365"/>
    <w:rsid w:val="00570242"/>
    <w:rsid w:val="00574B8E"/>
    <w:rsid w:val="00583010"/>
    <w:rsid w:val="00585E89"/>
    <w:rsid w:val="00594DDD"/>
    <w:rsid w:val="0059757A"/>
    <w:rsid w:val="005A0179"/>
    <w:rsid w:val="005A373A"/>
    <w:rsid w:val="005A50D1"/>
    <w:rsid w:val="005A7ACA"/>
    <w:rsid w:val="005B166B"/>
    <w:rsid w:val="005B2A80"/>
    <w:rsid w:val="005B740F"/>
    <w:rsid w:val="005B7DEE"/>
    <w:rsid w:val="005C2054"/>
    <w:rsid w:val="005C2EF5"/>
    <w:rsid w:val="005C3FA6"/>
    <w:rsid w:val="005C76A0"/>
    <w:rsid w:val="005D42EE"/>
    <w:rsid w:val="005D443E"/>
    <w:rsid w:val="005E2FC0"/>
    <w:rsid w:val="005F0B0B"/>
    <w:rsid w:val="00613F08"/>
    <w:rsid w:val="00627250"/>
    <w:rsid w:val="00630B41"/>
    <w:rsid w:val="00631480"/>
    <w:rsid w:val="00634D62"/>
    <w:rsid w:val="00646656"/>
    <w:rsid w:val="00652A5F"/>
    <w:rsid w:val="006A16B9"/>
    <w:rsid w:val="006A2A7D"/>
    <w:rsid w:val="006B4EC6"/>
    <w:rsid w:val="006B6EA2"/>
    <w:rsid w:val="006C1134"/>
    <w:rsid w:val="006C4158"/>
    <w:rsid w:val="006D20FF"/>
    <w:rsid w:val="006D3729"/>
    <w:rsid w:val="006E0F2F"/>
    <w:rsid w:val="006F05F3"/>
    <w:rsid w:val="006F4B47"/>
    <w:rsid w:val="006F663D"/>
    <w:rsid w:val="00711850"/>
    <w:rsid w:val="00712696"/>
    <w:rsid w:val="00712F1F"/>
    <w:rsid w:val="007158B1"/>
    <w:rsid w:val="00715B2B"/>
    <w:rsid w:val="00720F65"/>
    <w:rsid w:val="007277FF"/>
    <w:rsid w:val="00732C42"/>
    <w:rsid w:val="00747609"/>
    <w:rsid w:val="00754504"/>
    <w:rsid w:val="007548A5"/>
    <w:rsid w:val="00757821"/>
    <w:rsid w:val="00772CBA"/>
    <w:rsid w:val="007738B0"/>
    <w:rsid w:val="0077501F"/>
    <w:rsid w:val="00775200"/>
    <w:rsid w:val="00781080"/>
    <w:rsid w:val="0078382D"/>
    <w:rsid w:val="00785109"/>
    <w:rsid w:val="00785E14"/>
    <w:rsid w:val="00787DE2"/>
    <w:rsid w:val="007906E7"/>
    <w:rsid w:val="00797384"/>
    <w:rsid w:val="00797701"/>
    <w:rsid w:val="007A64CB"/>
    <w:rsid w:val="007A6BBB"/>
    <w:rsid w:val="007B1C0B"/>
    <w:rsid w:val="007B7418"/>
    <w:rsid w:val="007C0206"/>
    <w:rsid w:val="007C0860"/>
    <w:rsid w:val="007D1422"/>
    <w:rsid w:val="007E18C1"/>
    <w:rsid w:val="008029E2"/>
    <w:rsid w:val="00812B47"/>
    <w:rsid w:val="00813BF6"/>
    <w:rsid w:val="0081561B"/>
    <w:rsid w:val="00817037"/>
    <w:rsid w:val="008364A7"/>
    <w:rsid w:val="00841874"/>
    <w:rsid w:val="0084308A"/>
    <w:rsid w:val="008452DC"/>
    <w:rsid w:val="00850CB8"/>
    <w:rsid w:val="0085304C"/>
    <w:rsid w:val="008563DB"/>
    <w:rsid w:val="00861BB4"/>
    <w:rsid w:val="00863D4D"/>
    <w:rsid w:val="00865911"/>
    <w:rsid w:val="0086676B"/>
    <w:rsid w:val="008840E7"/>
    <w:rsid w:val="00886E5F"/>
    <w:rsid w:val="0089027D"/>
    <w:rsid w:val="008A48EB"/>
    <w:rsid w:val="008B4909"/>
    <w:rsid w:val="008C391E"/>
    <w:rsid w:val="008C502E"/>
    <w:rsid w:val="008D5404"/>
    <w:rsid w:val="008E361A"/>
    <w:rsid w:val="008E3E02"/>
    <w:rsid w:val="008E47FE"/>
    <w:rsid w:val="008F1B4F"/>
    <w:rsid w:val="008F4E89"/>
    <w:rsid w:val="00904913"/>
    <w:rsid w:val="00911ECD"/>
    <w:rsid w:val="009133BB"/>
    <w:rsid w:val="00916F1B"/>
    <w:rsid w:val="00921BFF"/>
    <w:rsid w:val="00924337"/>
    <w:rsid w:val="00925429"/>
    <w:rsid w:val="009276DC"/>
    <w:rsid w:val="009328A5"/>
    <w:rsid w:val="00933D8F"/>
    <w:rsid w:val="00942036"/>
    <w:rsid w:val="009429B6"/>
    <w:rsid w:val="0095118F"/>
    <w:rsid w:val="00953C09"/>
    <w:rsid w:val="00965E07"/>
    <w:rsid w:val="00995CFD"/>
    <w:rsid w:val="009B14A3"/>
    <w:rsid w:val="009B39FC"/>
    <w:rsid w:val="009C09CA"/>
    <w:rsid w:val="009C1C8E"/>
    <w:rsid w:val="009D02DC"/>
    <w:rsid w:val="009D6F36"/>
    <w:rsid w:val="009E670D"/>
    <w:rsid w:val="009F1175"/>
    <w:rsid w:val="009F1406"/>
    <w:rsid w:val="009F4C05"/>
    <w:rsid w:val="009F6624"/>
    <w:rsid w:val="00A04D0C"/>
    <w:rsid w:val="00A15B40"/>
    <w:rsid w:val="00A16AD6"/>
    <w:rsid w:val="00A234F0"/>
    <w:rsid w:val="00A24677"/>
    <w:rsid w:val="00A2633B"/>
    <w:rsid w:val="00A30552"/>
    <w:rsid w:val="00A41C37"/>
    <w:rsid w:val="00A51CD4"/>
    <w:rsid w:val="00A52961"/>
    <w:rsid w:val="00A54737"/>
    <w:rsid w:val="00A55C54"/>
    <w:rsid w:val="00A561F5"/>
    <w:rsid w:val="00A604E3"/>
    <w:rsid w:val="00A66605"/>
    <w:rsid w:val="00A67C9A"/>
    <w:rsid w:val="00A81517"/>
    <w:rsid w:val="00A82097"/>
    <w:rsid w:val="00A947D8"/>
    <w:rsid w:val="00A972CC"/>
    <w:rsid w:val="00AA7145"/>
    <w:rsid w:val="00AC4946"/>
    <w:rsid w:val="00AC49FE"/>
    <w:rsid w:val="00AD1BB8"/>
    <w:rsid w:val="00AE0D7D"/>
    <w:rsid w:val="00B005C2"/>
    <w:rsid w:val="00B007A7"/>
    <w:rsid w:val="00B011DE"/>
    <w:rsid w:val="00B0787C"/>
    <w:rsid w:val="00B14927"/>
    <w:rsid w:val="00B150E7"/>
    <w:rsid w:val="00B168BC"/>
    <w:rsid w:val="00B20EF4"/>
    <w:rsid w:val="00B22293"/>
    <w:rsid w:val="00B323F5"/>
    <w:rsid w:val="00B33A4E"/>
    <w:rsid w:val="00B36F7E"/>
    <w:rsid w:val="00B37E91"/>
    <w:rsid w:val="00B44158"/>
    <w:rsid w:val="00B44C18"/>
    <w:rsid w:val="00B55486"/>
    <w:rsid w:val="00B57CB3"/>
    <w:rsid w:val="00B622D3"/>
    <w:rsid w:val="00B64F50"/>
    <w:rsid w:val="00B71347"/>
    <w:rsid w:val="00B75F22"/>
    <w:rsid w:val="00B77DA9"/>
    <w:rsid w:val="00B81A46"/>
    <w:rsid w:val="00B873CD"/>
    <w:rsid w:val="00B9061D"/>
    <w:rsid w:val="00B909A0"/>
    <w:rsid w:val="00B95965"/>
    <w:rsid w:val="00B963C0"/>
    <w:rsid w:val="00BA51E1"/>
    <w:rsid w:val="00BB4EDF"/>
    <w:rsid w:val="00BC4047"/>
    <w:rsid w:val="00BD39E8"/>
    <w:rsid w:val="00BD7FB3"/>
    <w:rsid w:val="00BE24BC"/>
    <w:rsid w:val="00BE5214"/>
    <w:rsid w:val="00BF5069"/>
    <w:rsid w:val="00C13AE0"/>
    <w:rsid w:val="00C30519"/>
    <w:rsid w:val="00C3790F"/>
    <w:rsid w:val="00C426AA"/>
    <w:rsid w:val="00C55127"/>
    <w:rsid w:val="00C5657F"/>
    <w:rsid w:val="00C56E90"/>
    <w:rsid w:val="00C62A92"/>
    <w:rsid w:val="00C73C8D"/>
    <w:rsid w:val="00C74A26"/>
    <w:rsid w:val="00C8351E"/>
    <w:rsid w:val="00C8374C"/>
    <w:rsid w:val="00C84AB7"/>
    <w:rsid w:val="00C84B82"/>
    <w:rsid w:val="00C85F17"/>
    <w:rsid w:val="00C86C28"/>
    <w:rsid w:val="00C91915"/>
    <w:rsid w:val="00C92B8F"/>
    <w:rsid w:val="00CA43EB"/>
    <w:rsid w:val="00CA69B0"/>
    <w:rsid w:val="00CA7D04"/>
    <w:rsid w:val="00CB1DD0"/>
    <w:rsid w:val="00CB5AC8"/>
    <w:rsid w:val="00CC10E6"/>
    <w:rsid w:val="00CC4587"/>
    <w:rsid w:val="00CC63DF"/>
    <w:rsid w:val="00CC7472"/>
    <w:rsid w:val="00CD0A71"/>
    <w:rsid w:val="00CD1C73"/>
    <w:rsid w:val="00CD27EE"/>
    <w:rsid w:val="00CE4BCE"/>
    <w:rsid w:val="00CF2126"/>
    <w:rsid w:val="00CF2F6D"/>
    <w:rsid w:val="00D045AA"/>
    <w:rsid w:val="00D30B9E"/>
    <w:rsid w:val="00D328AF"/>
    <w:rsid w:val="00D35989"/>
    <w:rsid w:val="00D35D8C"/>
    <w:rsid w:val="00D40110"/>
    <w:rsid w:val="00D41AD6"/>
    <w:rsid w:val="00D46052"/>
    <w:rsid w:val="00D515AE"/>
    <w:rsid w:val="00D611D6"/>
    <w:rsid w:val="00D648D3"/>
    <w:rsid w:val="00D84741"/>
    <w:rsid w:val="00D866AF"/>
    <w:rsid w:val="00D90021"/>
    <w:rsid w:val="00D90255"/>
    <w:rsid w:val="00D956E9"/>
    <w:rsid w:val="00DA20C8"/>
    <w:rsid w:val="00DA4AF7"/>
    <w:rsid w:val="00DB12BA"/>
    <w:rsid w:val="00DB3DAE"/>
    <w:rsid w:val="00DB6D53"/>
    <w:rsid w:val="00DC596A"/>
    <w:rsid w:val="00DD2616"/>
    <w:rsid w:val="00DE1A21"/>
    <w:rsid w:val="00DF07BF"/>
    <w:rsid w:val="00DF2F85"/>
    <w:rsid w:val="00DF707E"/>
    <w:rsid w:val="00E03997"/>
    <w:rsid w:val="00E052DE"/>
    <w:rsid w:val="00E118BF"/>
    <w:rsid w:val="00E11AC0"/>
    <w:rsid w:val="00E16C06"/>
    <w:rsid w:val="00E31F05"/>
    <w:rsid w:val="00E34BE2"/>
    <w:rsid w:val="00E421DE"/>
    <w:rsid w:val="00E4286E"/>
    <w:rsid w:val="00E53F74"/>
    <w:rsid w:val="00E57BD3"/>
    <w:rsid w:val="00E75517"/>
    <w:rsid w:val="00E767B2"/>
    <w:rsid w:val="00E77F0B"/>
    <w:rsid w:val="00E818A7"/>
    <w:rsid w:val="00E835B7"/>
    <w:rsid w:val="00E9712B"/>
    <w:rsid w:val="00EA2D27"/>
    <w:rsid w:val="00EA683F"/>
    <w:rsid w:val="00EB112A"/>
    <w:rsid w:val="00EB135C"/>
    <w:rsid w:val="00ED0137"/>
    <w:rsid w:val="00ED7BCD"/>
    <w:rsid w:val="00F01853"/>
    <w:rsid w:val="00F05849"/>
    <w:rsid w:val="00F2734E"/>
    <w:rsid w:val="00F33D08"/>
    <w:rsid w:val="00F43718"/>
    <w:rsid w:val="00F47C4F"/>
    <w:rsid w:val="00F502F0"/>
    <w:rsid w:val="00F531E4"/>
    <w:rsid w:val="00F54684"/>
    <w:rsid w:val="00F54DE2"/>
    <w:rsid w:val="00F56C27"/>
    <w:rsid w:val="00F730E8"/>
    <w:rsid w:val="00F76719"/>
    <w:rsid w:val="00F86413"/>
    <w:rsid w:val="00F876E6"/>
    <w:rsid w:val="00F91127"/>
    <w:rsid w:val="00F92CE6"/>
    <w:rsid w:val="00F96E64"/>
    <w:rsid w:val="00F96F25"/>
    <w:rsid w:val="00F9749E"/>
    <w:rsid w:val="00FA2E22"/>
    <w:rsid w:val="00FA39F1"/>
    <w:rsid w:val="00FA3BE0"/>
    <w:rsid w:val="00FA4609"/>
    <w:rsid w:val="00FB0CAB"/>
    <w:rsid w:val="00FB48F5"/>
    <w:rsid w:val="00FC0EF9"/>
    <w:rsid w:val="00FC53CF"/>
    <w:rsid w:val="00FC6751"/>
    <w:rsid w:val="00FE62E5"/>
    <w:rsid w:val="00FF2018"/>
    <w:rsid w:val="00FF27AD"/>
    <w:rsid w:val="00FF3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2482F7ED-8D99-4D49-A28A-EDF33874F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A4609"/>
    <w:pPr>
      <w:spacing w:before="120" w:after="120"/>
    </w:pPr>
    <w:rPr>
      <w:rFonts w:ascii="Arial" w:hAnsi="Arial" w:cs="Arial"/>
      <w:sz w:val="18"/>
      <w:szCs w:val="24"/>
    </w:rPr>
  </w:style>
  <w:style w:type="paragraph" w:styleId="1">
    <w:name w:val="heading 1"/>
    <w:basedOn w:val="a"/>
    <w:next w:val="a"/>
    <w:qFormat/>
    <w:rsid w:val="00D90021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2">
    <w:name w:val="heading 2"/>
    <w:basedOn w:val="a"/>
    <w:next w:val="a"/>
    <w:qFormat/>
    <w:rsid w:val="00D90021"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3">
    <w:name w:val="heading 3"/>
    <w:basedOn w:val="a"/>
    <w:next w:val="a"/>
    <w:qFormat/>
    <w:rsid w:val="00D90021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4">
    <w:name w:val="heading 4"/>
    <w:basedOn w:val="a"/>
    <w:next w:val="a"/>
    <w:link w:val="4Char"/>
    <w:unhideWhenUsed/>
    <w:qFormat/>
    <w:rsid w:val="000A4636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Char"/>
    <w:unhideWhenUsed/>
    <w:qFormat/>
    <w:rsid w:val="000A4636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0">
    <w:name w:val="toc 1"/>
    <w:basedOn w:val="a"/>
    <w:next w:val="a"/>
    <w:autoRedefine/>
    <w:uiPriority w:val="39"/>
    <w:rsid w:val="00360CB9"/>
    <w:pPr>
      <w:spacing w:line="360" w:lineRule="auto"/>
    </w:pPr>
    <w:rPr>
      <w:b/>
    </w:rPr>
  </w:style>
  <w:style w:type="paragraph" w:styleId="20">
    <w:name w:val="toc 2"/>
    <w:basedOn w:val="a"/>
    <w:next w:val="a"/>
    <w:autoRedefine/>
    <w:uiPriority w:val="39"/>
    <w:rsid w:val="00360CB9"/>
    <w:pPr>
      <w:spacing w:line="360" w:lineRule="auto"/>
      <w:ind w:left="240"/>
    </w:pPr>
  </w:style>
  <w:style w:type="paragraph" w:styleId="30">
    <w:name w:val="toc 3"/>
    <w:basedOn w:val="a"/>
    <w:next w:val="a"/>
    <w:autoRedefine/>
    <w:uiPriority w:val="39"/>
    <w:rsid w:val="008E47FE"/>
    <w:pPr>
      <w:tabs>
        <w:tab w:val="left" w:pos="1260"/>
        <w:tab w:val="right" w:leader="dot" w:pos="10801"/>
      </w:tabs>
      <w:ind w:left="482"/>
    </w:pPr>
  </w:style>
  <w:style w:type="paragraph" w:styleId="40">
    <w:name w:val="toc 4"/>
    <w:basedOn w:val="a"/>
    <w:next w:val="a"/>
    <w:autoRedefine/>
    <w:uiPriority w:val="39"/>
    <w:rsid w:val="00360CB9"/>
    <w:pPr>
      <w:spacing w:line="360" w:lineRule="auto"/>
      <w:ind w:left="720"/>
    </w:pPr>
  </w:style>
  <w:style w:type="paragraph" w:styleId="50">
    <w:name w:val="toc 5"/>
    <w:basedOn w:val="a"/>
    <w:next w:val="a"/>
    <w:autoRedefine/>
    <w:semiHidden/>
    <w:rsid w:val="00360CB9"/>
    <w:pPr>
      <w:spacing w:line="360" w:lineRule="auto"/>
      <w:ind w:left="960"/>
    </w:pPr>
  </w:style>
  <w:style w:type="character" w:styleId="a3">
    <w:name w:val="Hyperlink"/>
    <w:basedOn w:val="a0"/>
    <w:uiPriority w:val="99"/>
    <w:rsid w:val="00360CB9"/>
    <w:rPr>
      <w:color w:val="0000FF"/>
      <w:u w:val="single"/>
    </w:rPr>
  </w:style>
  <w:style w:type="paragraph" w:customStyle="1" w:styleId="AxureTOCHeading">
    <w:name w:val="AxureTOCHeading"/>
    <w:basedOn w:val="a"/>
    <w:rsid w:val="007B1C0B"/>
    <w:pPr>
      <w:spacing w:before="360"/>
      <w:jc w:val="center"/>
    </w:pPr>
    <w:rPr>
      <w:b/>
      <w:color w:val="404040" w:themeColor="text1" w:themeTint="BF"/>
      <w:sz w:val="24"/>
    </w:rPr>
  </w:style>
  <w:style w:type="paragraph" w:customStyle="1" w:styleId="AxureHeading1">
    <w:name w:val="AxureHeading1"/>
    <w:basedOn w:val="a"/>
    <w:rsid w:val="00FA4609"/>
    <w:pPr>
      <w:numPr>
        <w:numId w:val="4"/>
      </w:numPr>
      <w:spacing w:after="240"/>
    </w:pPr>
    <w:rPr>
      <w:b/>
      <w:color w:val="404040" w:themeColor="text1" w:themeTint="BF"/>
      <w:sz w:val="28"/>
    </w:rPr>
  </w:style>
  <w:style w:type="paragraph" w:customStyle="1" w:styleId="AxureHeading2">
    <w:name w:val="AxureHeading2"/>
    <w:basedOn w:val="a"/>
    <w:rsid w:val="00FA4609"/>
    <w:pPr>
      <w:numPr>
        <w:ilvl w:val="1"/>
        <w:numId w:val="4"/>
      </w:numPr>
    </w:pPr>
    <w:rPr>
      <w:b/>
      <w:color w:val="404040" w:themeColor="text1" w:themeTint="BF"/>
      <w:sz w:val="26"/>
    </w:rPr>
  </w:style>
  <w:style w:type="paragraph" w:customStyle="1" w:styleId="AxureHeading3">
    <w:name w:val="AxureHeading3"/>
    <w:basedOn w:val="a"/>
    <w:rsid w:val="00FA4609"/>
    <w:pPr>
      <w:numPr>
        <w:ilvl w:val="2"/>
        <w:numId w:val="4"/>
      </w:numPr>
      <w:spacing w:before="240"/>
    </w:pPr>
    <w:rPr>
      <w:b/>
      <w:color w:val="404040" w:themeColor="text1" w:themeTint="BF"/>
      <w:sz w:val="20"/>
    </w:rPr>
  </w:style>
  <w:style w:type="paragraph" w:customStyle="1" w:styleId="AxureHeading4">
    <w:name w:val="AxureHeading4"/>
    <w:basedOn w:val="a"/>
    <w:rsid w:val="00FA4609"/>
    <w:pPr>
      <w:numPr>
        <w:ilvl w:val="3"/>
        <w:numId w:val="4"/>
      </w:numPr>
      <w:spacing w:before="240"/>
    </w:pPr>
    <w:rPr>
      <w:b/>
      <w:i/>
      <w:color w:val="404040" w:themeColor="text1" w:themeTint="BF"/>
      <w:sz w:val="20"/>
    </w:rPr>
  </w:style>
  <w:style w:type="paragraph" w:customStyle="1" w:styleId="AxureTableHeaderText">
    <w:name w:val="AxureTableHeaderText"/>
    <w:basedOn w:val="a"/>
    <w:rsid w:val="004D04E9"/>
    <w:pPr>
      <w:spacing w:before="60" w:after="60"/>
    </w:pPr>
    <w:rPr>
      <w:b/>
      <w:sz w:val="16"/>
    </w:rPr>
  </w:style>
  <w:style w:type="paragraph" w:customStyle="1" w:styleId="AxureTableNormalText">
    <w:name w:val="AxureTableNormalText"/>
    <w:basedOn w:val="a"/>
    <w:rsid w:val="00FB48F5"/>
    <w:pPr>
      <w:spacing w:before="60" w:after="60"/>
    </w:pPr>
    <w:rPr>
      <w:sz w:val="16"/>
    </w:rPr>
  </w:style>
  <w:style w:type="paragraph" w:customStyle="1" w:styleId="AxureHeadingBasic">
    <w:name w:val="AxureHeadingBasic"/>
    <w:basedOn w:val="a"/>
    <w:rsid w:val="00FA4609"/>
    <w:pPr>
      <w:spacing w:before="240"/>
    </w:pPr>
    <w:rPr>
      <w:b/>
      <w:color w:val="404040" w:themeColor="text1" w:themeTint="BF"/>
      <w:u w:val="single"/>
    </w:rPr>
  </w:style>
  <w:style w:type="paragraph" w:styleId="a4">
    <w:name w:val="Document Map"/>
    <w:basedOn w:val="a"/>
    <w:semiHidden/>
    <w:rsid w:val="00D90021"/>
    <w:pPr>
      <w:shd w:val="clear" w:color="auto" w:fill="000080"/>
    </w:pPr>
    <w:rPr>
      <w:rFonts w:ascii="Tahoma" w:hAnsi="Tahoma" w:cs="Tahoma"/>
      <w:sz w:val="20"/>
      <w:szCs w:val="20"/>
    </w:rPr>
  </w:style>
  <w:style w:type="table" w:styleId="a5">
    <w:name w:val="Table Grid"/>
    <w:basedOn w:val="a1"/>
    <w:rsid w:val="00D900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Char"/>
    <w:rsid w:val="007D1422"/>
    <w:rPr>
      <w:rFonts w:ascii="Tahoma" w:hAnsi="Tahoma" w:cs="Tahoma"/>
      <w:sz w:val="16"/>
      <w:szCs w:val="16"/>
    </w:rPr>
  </w:style>
  <w:style w:type="character" w:customStyle="1" w:styleId="Char">
    <w:name w:val="批注框文本 Char"/>
    <w:basedOn w:val="a0"/>
    <w:link w:val="a6"/>
    <w:rsid w:val="007D1422"/>
    <w:rPr>
      <w:rFonts w:ascii="Tahoma" w:hAnsi="Tahoma" w:cs="Tahoma"/>
      <w:sz w:val="16"/>
      <w:szCs w:val="16"/>
    </w:rPr>
  </w:style>
  <w:style w:type="table" w:customStyle="1" w:styleId="AxureTableStyle">
    <w:name w:val="AxureTableStyle"/>
    <w:basedOn w:val="a1"/>
    <w:uiPriority w:val="99"/>
    <w:rsid w:val="00050CE1"/>
    <w:rPr>
      <w:rFonts w:ascii="Arial" w:hAnsi="Arial"/>
      <w:sz w:val="16"/>
    </w:r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2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character" w:customStyle="1" w:styleId="4Char">
    <w:name w:val="标题 4 Char"/>
    <w:basedOn w:val="a0"/>
    <w:link w:val="4"/>
    <w:rsid w:val="000A4636"/>
    <w:rPr>
      <w:rFonts w:asciiTheme="majorHAnsi" w:eastAsiaTheme="majorEastAsia" w:hAnsiTheme="majorHAnsi" w:cstheme="majorBidi"/>
      <w:b/>
      <w:bCs/>
      <w:i/>
      <w:iCs/>
      <w:color w:val="4F81BD" w:themeColor="accent1"/>
      <w:sz w:val="18"/>
      <w:szCs w:val="24"/>
    </w:rPr>
  </w:style>
  <w:style w:type="character" w:customStyle="1" w:styleId="5Char">
    <w:name w:val="标题 5 Char"/>
    <w:basedOn w:val="a0"/>
    <w:link w:val="5"/>
    <w:rsid w:val="000A4636"/>
    <w:rPr>
      <w:rFonts w:asciiTheme="majorHAnsi" w:eastAsiaTheme="majorEastAsia" w:hAnsiTheme="majorHAnsi" w:cstheme="majorBidi"/>
      <w:color w:val="243F60" w:themeColor="accent1" w:themeShade="7F"/>
      <w:sz w:val="18"/>
      <w:szCs w:val="24"/>
    </w:rPr>
  </w:style>
  <w:style w:type="paragraph" w:customStyle="1" w:styleId="AxureImageParagraph">
    <w:name w:val="AxureImageParagraph"/>
    <w:basedOn w:val="a"/>
    <w:qFormat/>
    <w:rsid w:val="00FA3BE0"/>
    <w:pPr>
      <w:jc w:val="center"/>
    </w:pPr>
  </w:style>
  <w:style w:type="paragraph" w:styleId="a7">
    <w:name w:val="No Spacing"/>
    <w:link w:val="Char0"/>
    <w:uiPriority w:val="1"/>
    <w:qFormat/>
    <w:rsid w:val="00093BE1"/>
    <w:rPr>
      <w:rFonts w:asciiTheme="minorHAnsi" w:hAnsiTheme="minorHAnsi" w:cstheme="minorBidi"/>
      <w:sz w:val="22"/>
      <w:szCs w:val="22"/>
    </w:rPr>
  </w:style>
  <w:style w:type="character" w:customStyle="1" w:styleId="Char0">
    <w:name w:val="无间隔 Char"/>
    <w:basedOn w:val="a0"/>
    <w:link w:val="a7"/>
    <w:uiPriority w:val="1"/>
    <w:rsid w:val="00093BE1"/>
    <w:rPr>
      <w:rFonts w:asciiTheme="minorHAnsi" w:eastAsiaTheme="minorEastAsia" w:hAnsiTheme="minorHAnsi" w:cstheme="minorBidi"/>
      <w:sz w:val="22"/>
      <w:szCs w:val="22"/>
    </w:rPr>
  </w:style>
  <w:style w:type="paragraph" w:styleId="a8">
    <w:name w:val="header"/>
    <w:basedOn w:val="a"/>
    <w:link w:val="Char1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Char1">
    <w:name w:val="页眉 Char"/>
    <w:basedOn w:val="a0"/>
    <w:link w:val="a8"/>
    <w:uiPriority w:val="99"/>
    <w:rsid w:val="00093BE1"/>
    <w:rPr>
      <w:rFonts w:ascii="Arial" w:hAnsi="Arial" w:cs="Arial"/>
      <w:sz w:val="18"/>
      <w:szCs w:val="24"/>
    </w:rPr>
  </w:style>
  <w:style w:type="paragraph" w:styleId="a9">
    <w:name w:val="footer"/>
    <w:basedOn w:val="a"/>
    <w:link w:val="Char2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Char2">
    <w:name w:val="页脚 Char"/>
    <w:basedOn w:val="a0"/>
    <w:link w:val="a9"/>
    <w:uiPriority w:val="99"/>
    <w:rsid w:val="00093BE1"/>
    <w:rPr>
      <w:rFonts w:ascii="Arial" w:hAnsi="Arial" w:cs="Arial"/>
      <w:sz w:val="18"/>
      <w:szCs w:val="24"/>
    </w:rPr>
  </w:style>
  <w:style w:type="character" w:styleId="aa">
    <w:name w:val="Placeholder Text"/>
    <w:basedOn w:val="a0"/>
    <w:uiPriority w:val="99"/>
    <w:semiHidden/>
    <w:rsid w:val="008840E7"/>
    <w:rPr>
      <w:color w:val="808080"/>
    </w:rPr>
  </w:style>
  <w:style w:type="paragraph" w:customStyle="1" w:styleId="AxureHiddenParagraph">
    <w:name w:val="AxureHiddenParagraph"/>
    <w:basedOn w:val="a"/>
    <w:qFormat/>
    <w:rsid w:val="000C5777"/>
    <w:pPr>
      <w:spacing w:before="0" w:after="0"/>
    </w:pPr>
    <w:rPr>
      <w:sz w:val="2"/>
    </w:rPr>
  </w:style>
  <w:style w:type="paragraph" w:customStyle="1" w:styleId="Axure1">
    <w:name w:val="Axure标题1"/>
    <w:basedOn w:val="a"/>
    <w:rsid w:val="00DF0E9A"/>
    <w:pPr>
      <w:spacing w:after="240"/>
      <w:outlineLvl w:val="0"/>
    </w:pPr>
    <w:rPr>
      <w:b/>
      <w:sz w:val="28"/>
    </w:rPr>
  </w:style>
  <w:style w:type="paragraph" w:customStyle="1" w:styleId="AxureHeading20">
    <w:name w:val="AxureHeading2"/>
    <w:basedOn w:val="a"/>
    <w:rsid w:val="00DF0E9A"/>
    <w:pPr>
      <w:outlineLvl w:val="1"/>
    </w:pPr>
    <w:rPr>
      <w:b/>
      <w:sz w:val="26"/>
    </w:rPr>
  </w:style>
  <w:style w:type="paragraph" w:customStyle="1" w:styleId="AxureHeading30">
    <w:name w:val="AxureHeading3"/>
    <w:basedOn w:val="a"/>
    <w:rsid w:val="00DF0E9A"/>
    <w:pPr>
      <w:spacing w:before="240"/>
      <w:outlineLvl w:val="2"/>
    </w:pPr>
    <w:rPr>
      <w:b/>
      <w:szCs w:val="20"/>
    </w:rPr>
  </w:style>
  <w:style w:type="paragraph" w:customStyle="1" w:styleId="AxureHeading40">
    <w:name w:val="AxureHeading4"/>
    <w:basedOn w:val="a"/>
    <w:rsid w:val="00DF0E9A"/>
    <w:pPr>
      <w:spacing w:before="240"/>
      <w:outlineLvl w:val="3"/>
    </w:pPr>
    <w:rPr>
      <w:b/>
      <w:i/>
      <w:sz w:val="20"/>
    </w:rPr>
  </w:style>
  <w:style w:type="paragraph" w:customStyle="1" w:styleId="AxureImageParagraph0">
    <w:name w:val="AxureImageParagraph"/>
    <w:basedOn w:val="a"/>
    <w:rsid w:val="00DF0E9A"/>
    <w:pPr>
      <w:jc w:val="center"/>
    </w:pPr>
  </w:style>
  <w:style w:type="paragraph" w:customStyle="1" w:styleId="AxureHiddenParagraph0">
    <w:name w:val="AxureHiddenParagraph"/>
    <w:basedOn w:val="a"/>
    <w:rsid w:val="00DF0E9A"/>
    <w:pPr>
      <w:spacing w:before="0" w:after="0"/>
    </w:pPr>
    <w:rPr>
      <w:sz w:val="2"/>
    </w:rPr>
  </w:style>
  <w:style w:type="paragraph" w:customStyle="1" w:styleId="Axure">
    <w:name w:val="Axure表格标题文本"/>
    <w:basedOn w:val="a"/>
    <w:rsid w:val="004D04E9"/>
    <w:pPr>
      <w:spacing w:before="60" w:after="60"/>
    </w:pPr>
    <w:rPr>
      <w:b/>
      <w:sz w:val="16"/>
    </w:rPr>
  </w:style>
  <w:style w:type="paragraph" w:customStyle="1" w:styleId="Axure0">
    <w:name w:val="Axure表格正常文本"/>
    <w:basedOn w:val="a"/>
    <w:rsid w:val="00FB48F5"/>
    <w:pPr>
      <w:spacing w:before="60" w:after="60"/>
    </w:pPr>
    <w:rPr>
      <w:sz w:val="16"/>
    </w:rPr>
  </w:style>
  <w:style w:type="paragraph" w:customStyle="1" w:styleId="Axure2">
    <w:name w:val="Axure基本标题"/>
    <w:basedOn w:val="a"/>
    <w:rsid w:val="00953C09"/>
    <w:pPr>
      <w:spacing w:before="240"/>
    </w:pPr>
    <w:rPr>
      <w:b/>
      <w:u w:val="single"/>
    </w:rPr>
  </w:style>
  <w:style w:type="table" w:customStyle="1" w:styleId="Axure3">
    <w:name w:val="Axure表格样式"/>
    <w:basedOn w:val="a1"/>
    <w:uiPriority w:val="99"/>
    <w:rsid w:val="00E11AC0"/>
    <w:rPr>
      <w:rFonts w:ascii="Arial" w:hAnsi="Arial"/>
      <w:sz w:val="16"/>
    </w:r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2" w:type="dxa"/>
        <w:right w:w="72" w:type="dxa"/>
      </w:tblCellMar>
    </w:tblPr>
    <w:tcPr>
      <w:shd w:val="clear" w:color="auto" w:fill="FFFFFF" w:themeFill="background1"/>
    </w:tcPr>
    <w:tblStylePr w:type="firstRow">
      <w:rPr>
        <w:b/>
      </w:rPr>
      <w:tblPr/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paragraph" w:styleId="ab">
    <w:name w:val="List Paragraph"/>
    <w:basedOn w:val="a"/>
    <w:uiPriority w:val="34"/>
    <w:qFormat/>
    <w:rsid w:val="0024259F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8E47FE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lang w:eastAsia="zh-CN"/>
    </w:rPr>
  </w:style>
  <w:style w:type="paragraph" w:styleId="ac">
    <w:name w:val="Normal (Web)"/>
    <w:basedOn w:val="a"/>
    <w:uiPriority w:val="99"/>
    <w:unhideWhenUsed/>
    <w:rsid w:val="00863D4D"/>
    <w:pPr>
      <w:spacing w:before="100" w:beforeAutospacing="1" w:after="100" w:afterAutospacing="1"/>
    </w:pPr>
    <w:rPr>
      <w:rFonts w:ascii="宋体" w:eastAsia="宋体" w:hAnsi="宋体" w:cs="宋体"/>
      <w:sz w:val="24"/>
      <w:lang w:eastAsia="zh-CN"/>
    </w:rPr>
  </w:style>
  <w:style w:type="paragraph" w:styleId="ad">
    <w:name w:val="Title"/>
    <w:basedOn w:val="a"/>
    <w:next w:val="a"/>
    <w:link w:val="Char3"/>
    <w:qFormat/>
    <w:rsid w:val="00F96E6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3">
    <w:name w:val="标题 Char"/>
    <w:basedOn w:val="a0"/>
    <w:link w:val="ad"/>
    <w:rsid w:val="00F96E64"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493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71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97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6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ck.hunt\AppData\Local\Temp\315c31ec-09d6-49e5-9158-2e9e98120a01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EECB208EB28D475298BA9BB73BBA6C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157531-35EA-4638-B1F5-CD62D39643FC}"/>
      </w:docPartPr>
      <w:docPartBody>
        <w:p w:rsidR="006B709E" w:rsidRDefault="009D3071" w:rsidP="009D3071">
          <w:pPr>
            <w:pStyle w:val="EECB208EB28D475298BA9BB73BBA6C38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958B3CDD3F7D4F419C29EE7F4ED1BA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EBB25C-2FEA-4916-9895-169642118A70}"/>
      </w:docPartPr>
      <w:docPartBody>
        <w:p w:rsidR="006B709E" w:rsidRDefault="009D3071" w:rsidP="009D3071">
          <w:pPr>
            <w:pStyle w:val="958B3CDD3F7D4F419C29EE7F4ED1BA16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9D3071"/>
    <w:rsid w:val="001C512F"/>
    <w:rsid w:val="002E424B"/>
    <w:rsid w:val="00346EEC"/>
    <w:rsid w:val="005A0F63"/>
    <w:rsid w:val="00615D38"/>
    <w:rsid w:val="00615DC7"/>
    <w:rsid w:val="006B709E"/>
    <w:rsid w:val="007E554D"/>
    <w:rsid w:val="009D3071"/>
    <w:rsid w:val="009D557B"/>
    <w:rsid w:val="00CB0657"/>
    <w:rsid w:val="00D67540"/>
    <w:rsid w:val="00EF7266"/>
    <w:rsid w:val="00F14749"/>
    <w:rsid w:val="00F36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B709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2E6B45EAB744546B215D90F412C4A04">
    <w:name w:val="E2E6B45EAB744546B215D90F412C4A04"/>
    <w:rsid w:val="009D3071"/>
  </w:style>
  <w:style w:type="paragraph" w:customStyle="1" w:styleId="D3A03035F2AE41188150D5B4BE8C6EB5">
    <w:name w:val="D3A03035F2AE41188150D5B4BE8C6EB5"/>
    <w:rsid w:val="009D3071"/>
  </w:style>
  <w:style w:type="paragraph" w:customStyle="1" w:styleId="0499323722584650B45CB844D5E60499">
    <w:name w:val="0499323722584650B45CB844D5E60499"/>
    <w:rsid w:val="009D3071"/>
  </w:style>
  <w:style w:type="paragraph" w:customStyle="1" w:styleId="9F49905EDA394CB69785FEB7C1279CB6">
    <w:name w:val="9F49905EDA394CB69785FEB7C1279CB6"/>
    <w:rsid w:val="009D3071"/>
  </w:style>
  <w:style w:type="paragraph" w:customStyle="1" w:styleId="7548916AB43249559E5AFC12845711B4">
    <w:name w:val="7548916AB43249559E5AFC12845711B4"/>
    <w:rsid w:val="009D3071"/>
  </w:style>
  <w:style w:type="paragraph" w:customStyle="1" w:styleId="6C3A4FDEC02047D3B999C8521FAF9615">
    <w:name w:val="6C3A4FDEC02047D3B999C8521FAF9615"/>
    <w:rsid w:val="009D3071"/>
  </w:style>
  <w:style w:type="paragraph" w:customStyle="1" w:styleId="AF519E103DC448D5866A783E333501AA">
    <w:name w:val="AF519E103DC448D5866A783E333501AA"/>
    <w:rsid w:val="009D3071"/>
  </w:style>
  <w:style w:type="paragraph" w:customStyle="1" w:styleId="93426F20E74144CCB7C4FB3A09180CD7">
    <w:name w:val="93426F20E74144CCB7C4FB3A09180CD7"/>
    <w:rsid w:val="009D3071"/>
  </w:style>
  <w:style w:type="paragraph" w:customStyle="1" w:styleId="34C95822C1C44EF0B0E466E5BACBFE11">
    <w:name w:val="34C95822C1C44EF0B0E466E5BACBFE11"/>
    <w:rsid w:val="009D3071"/>
  </w:style>
  <w:style w:type="paragraph" w:customStyle="1" w:styleId="642BEDAFD6DB4C1B8E8E1C90A5F813CD">
    <w:name w:val="642BEDAFD6DB4C1B8E8E1C90A5F813CD"/>
    <w:rsid w:val="009D3071"/>
  </w:style>
  <w:style w:type="paragraph" w:customStyle="1" w:styleId="4F15A268DF634808AFFC5D8FED250CA0">
    <w:name w:val="4F15A268DF634808AFFC5D8FED250CA0"/>
    <w:rsid w:val="009D3071"/>
  </w:style>
  <w:style w:type="paragraph" w:customStyle="1" w:styleId="DA41CE5C298A411FB9CC5BBA962A6D43">
    <w:name w:val="DA41CE5C298A411FB9CC5BBA962A6D43"/>
    <w:rsid w:val="009D3071"/>
  </w:style>
  <w:style w:type="paragraph" w:customStyle="1" w:styleId="EECB208EB28D475298BA9BB73BBA6C38">
    <w:name w:val="EECB208EB28D475298BA9BB73BBA6C38"/>
    <w:rsid w:val="009D3071"/>
  </w:style>
  <w:style w:type="paragraph" w:customStyle="1" w:styleId="958B3CDD3F7D4F419C29EE7F4ED1BA16">
    <w:name w:val="958B3CDD3F7D4F419C29EE7F4ED1BA16"/>
    <w:rsid w:val="009D3071"/>
  </w:style>
  <w:style w:type="paragraph" w:customStyle="1" w:styleId="E542A016ED2C4A36BC897B428A0D4819">
    <w:name w:val="E542A016ED2C4A36BC897B428A0D4819"/>
    <w:rsid w:val="009D3071"/>
  </w:style>
  <w:style w:type="paragraph" w:customStyle="1" w:styleId="6028DCDB17B54CFDBCB8A6B15FCC906D">
    <w:name w:val="6028DCDB17B54CFDBCB8A6B15FCC906D"/>
    <w:rsid w:val="009D3071"/>
  </w:style>
  <w:style w:type="paragraph" w:customStyle="1" w:styleId="718633C4F0974D67A237FB5AE627AA30">
    <w:name w:val="718633C4F0974D67A237FB5AE627AA30"/>
    <w:rsid w:val="009D3071"/>
  </w:style>
  <w:style w:type="paragraph" w:customStyle="1" w:styleId="F5F2AE7B0D0E4863B42DE6D62A54EC19">
    <w:name w:val="F5F2AE7B0D0E4863B42DE6D62A54EC19"/>
    <w:rsid w:val="009D3071"/>
  </w:style>
  <w:style w:type="paragraph" w:customStyle="1" w:styleId="84962742E3E04DBAA55D035CF4BDC9FE">
    <w:name w:val="84962742E3E04DBAA55D035CF4BDC9FE"/>
    <w:rsid w:val="009D3071"/>
  </w:style>
  <w:style w:type="paragraph" w:customStyle="1" w:styleId="DC4A105AD94741AEBD5FB56C38F092BD">
    <w:name w:val="DC4A105AD94741AEBD5FB56C38F092BD"/>
    <w:rsid w:val="009D3071"/>
  </w:style>
  <w:style w:type="paragraph" w:customStyle="1" w:styleId="8659AB03A88D448DAAE1FD56EFCD6D12">
    <w:name w:val="8659AB03A88D448DAAE1FD56EFCD6D12"/>
    <w:rsid w:val="009D3071"/>
  </w:style>
  <w:style w:type="paragraph" w:customStyle="1" w:styleId="019E0D2D74E947EA86514EF1B96B9F2A">
    <w:name w:val="019E0D2D74E947EA86514EF1B96B9F2A"/>
    <w:rsid w:val="009D3071"/>
  </w:style>
  <w:style w:type="paragraph" w:customStyle="1" w:styleId="D611240DFA0845978385236A70B4DE42">
    <w:name w:val="D611240DFA0845978385236A70B4DE42"/>
    <w:rsid w:val="009D3071"/>
  </w:style>
  <w:style w:type="character" w:styleId="a3">
    <w:name w:val="Placeholder Text"/>
    <w:basedOn w:val="a0"/>
    <w:uiPriority w:val="99"/>
    <w:semiHidden/>
    <w:rsid w:val="009D3071"/>
    <w:rPr>
      <w:color w:val="808080"/>
    </w:rPr>
  </w:style>
  <w:style w:type="paragraph" w:customStyle="1" w:styleId="F75DC92476CB44CCB1417CCB1B99C174">
    <w:name w:val="F75DC92476CB44CCB1417CCB1B99C174"/>
    <w:rsid w:val="009D3071"/>
  </w:style>
  <w:style w:type="paragraph" w:customStyle="1" w:styleId="A1A5D3B459D549458EAF0CDA9C940B87">
    <w:name w:val="A1A5D3B459D549458EAF0CDA9C940B87"/>
    <w:rsid w:val="009D3071"/>
  </w:style>
  <w:style w:type="paragraph" w:customStyle="1" w:styleId="9421F7DA4B0541138D7D97A6EC043B97">
    <w:name w:val="9421F7DA4B0541138D7D97A6EC043B97"/>
    <w:rsid w:val="009D3071"/>
  </w:style>
  <w:style w:type="paragraph" w:customStyle="1" w:styleId="8FD2C4FD89D74EE3943EDE94574ADB35">
    <w:name w:val="8FD2C4FD89D74EE3943EDE94574ADB35"/>
    <w:rsid w:val="009D3071"/>
  </w:style>
  <w:style w:type="paragraph" w:customStyle="1" w:styleId="BB5AC34043A642518CB060D6EA13ABF4">
    <w:name w:val="BB5AC34043A642518CB060D6EA13ABF4"/>
    <w:rsid w:val="009D3071"/>
  </w:style>
  <w:style w:type="paragraph" w:customStyle="1" w:styleId="C1A820882A9143D9BCF8896EEF8445CD">
    <w:name w:val="C1A820882A9143D9BCF8896EEF8445CD"/>
    <w:rsid w:val="00EF7266"/>
  </w:style>
  <w:style w:type="paragraph" w:customStyle="1" w:styleId="890FD3A9714F4A5CA001A4488C73EB1D">
    <w:name w:val="890FD3A9714F4A5CA001A4488C73EB1D"/>
    <w:rsid w:val="00EF7266"/>
  </w:style>
  <w:style w:type="paragraph" w:customStyle="1" w:styleId="1BD92C2CEF954BCF889EA1C2C7E38404">
    <w:name w:val="1BD92C2CEF954BCF889EA1C2C7E38404"/>
    <w:rsid w:val="00EF7266"/>
  </w:style>
  <w:style w:type="paragraph" w:customStyle="1" w:styleId="102C9D07AA3349FCAAE6C5F6BD67EA99">
    <w:name w:val="102C9D07AA3349FCAAE6C5F6BD67EA99"/>
    <w:rsid w:val="00EF7266"/>
  </w:style>
  <w:style w:type="paragraph" w:customStyle="1" w:styleId="0BC29AD66E7A420B9BEA3A0764A73E7F">
    <w:name w:val="0BC29AD66E7A420B9BEA3A0764A73E7F"/>
    <w:rsid w:val="00EF7266"/>
  </w:style>
  <w:style w:type="paragraph" w:customStyle="1" w:styleId="C6295106F5604B0E9E1DE5DDAD8BF795">
    <w:name w:val="C6295106F5604B0E9E1DE5DDAD8BF795"/>
    <w:rsid w:val="00EF7266"/>
  </w:style>
  <w:style w:type="paragraph" w:customStyle="1" w:styleId="696B504E3861402997DA3F37165AA0B2">
    <w:name w:val="696B504E3861402997DA3F37165AA0B2"/>
    <w:rsid w:val="00EF7266"/>
  </w:style>
  <w:style w:type="paragraph" w:customStyle="1" w:styleId="4472EE4C656144D58541EFE760554772">
    <w:name w:val="4472EE4C656144D58541EFE760554772"/>
    <w:rsid w:val="00EF7266"/>
  </w:style>
  <w:style w:type="paragraph" w:customStyle="1" w:styleId="6CF2151575A7459C8E81DC433FC515D6">
    <w:name w:val="6CF2151575A7459C8E81DC433FC515D6"/>
    <w:rsid w:val="00EF726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2015-11-19T00:00:00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6DD66DA-C7F7-41A3-AD95-01A18A5D82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315c31ec-09d6-49e5-9158-2e9e98120a01</Template>
  <TotalTime>843</TotalTime>
  <Pages>28</Pages>
  <Words>1473</Words>
  <Characters>8402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Specification</vt:lpstr>
    </vt:vector>
  </TitlesOfParts>
  <Company>Axure</Company>
  <LinksUpToDate>false</LinksUpToDate>
  <CharactersWithSpaces>9856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门店管理</dc:title>
  <dc:subject>需求说明文档</dc:subject>
  <dc:creator>黄东兰</dc:creator>
  <cp:lastModifiedBy>i</cp:lastModifiedBy>
  <cp:revision>314</cp:revision>
  <cp:lastPrinted>2010-09-03T00:33:00Z</cp:lastPrinted>
  <dcterms:created xsi:type="dcterms:W3CDTF">2010-09-03T21:47:00Z</dcterms:created>
  <dcterms:modified xsi:type="dcterms:W3CDTF">2015-12-02T10:26:00Z</dcterms:modified>
</cp:coreProperties>
</file>